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54A" w:rsidRPr="008B5277" w:rsidRDefault="00C6554A" w:rsidP="00C6554A">
      <w:pPr>
        <w:pStyle w:val="Photo"/>
      </w:pPr>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rsidR="000254A4" w:rsidRDefault="000254A4" w:rsidP="00C6554A">
      <w:pPr>
        <w:pStyle w:val="Title"/>
      </w:pPr>
      <w:r w:rsidRPr="008B5277">
        <w:rPr>
          <w:noProof/>
        </w:rPr>
        <w:drawing>
          <wp:inline distT="0" distB="0" distL="0" distR="0" wp14:anchorId="5161550B" wp14:editId="1E086A6E">
            <wp:extent cx="4978400" cy="504825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978400" cy="5048250"/>
                    </a:xfrm>
                    <a:prstGeom prst="rect">
                      <a:avLst/>
                    </a:prstGeom>
                    <a:noFill/>
                    <a:ln w="254000" cap="rnd">
                      <a:noFill/>
                    </a:ln>
                    <a:effectLst/>
                  </pic:spPr>
                </pic:pic>
              </a:graphicData>
            </a:graphic>
          </wp:inline>
        </w:drawing>
      </w:r>
    </w:p>
    <w:p w:rsidR="000254A4" w:rsidRDefault="000254A4" w:rsidP="00C6554A">
      <w:pPr>
        <w:pStyle w:val="Title"/>
      </w:pPr>
    </w:p>
    <w:p w:rsidR="00C6554A" w:rsidRDefault="000254A4" w:rsidP="00C6554A">
      <w:pPr>
        <w:pStyle w:val="Title"/>
      </w:pPr>
      <w:r>
        <w:t>DS – AI</w:t>
      </w:r>
      <w:r w:rsidR="005F06DA">
        <w:t xml:space="preserve"> </w:t>
      </w:r>
      <w:r>
        <w:t>- ML - DL</w:t>
      </w:r>
    </w:p>
    <w:p w:rsidR="00C6554A" w:rsidRPr="00D5413C" w:rsidRDefault="000254A4" w:rsidP="00C6554A">
      <w:pPr>
        <w:pStyle w:val="Subtitle"/>
      </w:pPr>
      <w:r>
        <w:t>My learnings…</w:t>
      </w:r>
    </w:p>
    <w:p w:rsidR="000254A4" w:rsidRDefault="000254A4" w:rsidP="00C6554A">
      <w:pPr>
        <w:pStyle w:val="ContactInfo"/>
      </w:pPr>
      <w:r>
        <w:t>Raghunath</w:t>
      </w:r>
      <w:r w:rsidR="007B366C">
        <w:t xml:space="preserve"> Dayala</w:t>
      </w:r>
      <w:r w:rsidR="00C6554A">
        <w:t xml:space="preserve"> | </w:t>
      </w:r>
      <w:r>
        <w:t>Foundations of DS-AI-ML</w:t>
      </w:r>
      <w:r w:rsidR="00C6554A">
        <w:t xml:space="preserve"> |</w:t>
      </w:r>
      <w:r w:rsidR="00C6554A" w:rsidRPr="00D5413C">
        <w:t xml:space="preserve"> </w:t>
      </w:r>
      <w:r>
        <w:t>27</w:t>
      </w:r>
      <w:r w:rsidRPr="000254A4">
        <w:rPr>
          <w:vertAlign w:val="superscript"/>
        </w:rPr>
        <w:t>th</w:t>
      </w:r>
      <w:r>
        <w:t xml:space="preserve"> Aug,2018</w:t>
      </w:r>
    </w:p>
    <w:p w:rsidR="00C6554A" w:rsidRDefault="00C6554A" w:rsidP="000254A4">
      <w:pPr>
        <w:pStyle w:val="ContactInfo"/>
        <w:jc w:val="left"/>
      </w:pPr>
      <w:r>
        <w:br w:type="page"/>
      </w:r>
    </w:p>
    <w:p w:rsidR="007A4156" w:rsidRDefault="005422BF">
      <w:r>
        <w:lastRenderedPageBreak/>
        <w:t>Before we embark on our journey to become a Data Scientist, or ML Engineer or a practitioner of AI, we need to und</w:t>
      </w:r>
      <w:r w:rsidR="007A4156">
        <w:t xml:space="preserve">erstand what is meant by Data? </w:t>
      </w:r>
      <w:r w:rsidR="004B2524">
        <w:t>The very basic question.</w:t>
      </w:r>
    </w:p>
    <w:p w:rsidR="007A4156" w:rsidRDefault="007A4156" w:rsidP="007A4156">
      <w:pPr>
        <w:pStyle w:val="Heading1"/>
      </w:pPr>
      <w:r>
        <w:t>What is Data? Data Vs Information?</w:t>
      </w:r>
    </w:p>
    <w:p w:rsidR="007A4156" w:rsidRDefault="007A4156" w:rsidP="007A4156">
      <w:r w:rsidRPr="007A4156">
        <w:rPr>
          <w:noProof/>
        </w:rPr>
        <w:drawing>
          <wp:inline distT="0" distB="0" distL="0" distR="0">
            <wp:extent cx="5486400" cy="3280904"/>
            <wp:effectExtent l="0" t="0" r="0" b="0"/>
            <wp:docPr id="2" name="Picture 2" descr="Image result for data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result for data inform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280904"/>
                    </a:xfrm>
                    <a:prstGeom prst="rect">
                      <a:avLst/>
                    </a:prstGeom>
                    <a:noFill/>
                    <a:ln>
                      <a:noFill/>
                    </a:ln>
                  </pic:spPr>
                </pic:pic>
              </a:graphicData>
            </a:graphic>
          </wp:inline>
        </w:drawing>
      </w:r>
    </w:p>
    <w:p w:rsidR="007A4156" w:rsidRDefault="007A4156" w:rsidP="007A4156">
      <w:r>
        <w:t xml:space="preserve">Data is a collection of raw facts and figures. It can be any character, text, words, numbers, images, </w:t>
      </w:r>
      <w:r w:rsidR="00F82592">
        <w:t>audios</w:t>
      </w:r>
      <w:r>
        <w:t xml:space="preserve"> or video</w:t>
      </w:r>
      <w:r w:rsidR="00F82592">
        <w:t>s</w:t>
      </w:r>
      <w:r>
        <w:t>. If it is not put into any context, it has no meaning to a human.</w:t>
      </w:r>
    </w:p>
    <w:p w:rsidR="007A4156" w:rsidRDefault="00F82592" w:rsidP="007A4156">
      <w:r>
        <w:t xml:space="preserve">The data </w:t>
      </w:r>
      <w:r w:rsidRPr="00F82592">
        <w:t>always exists. But it has no value until it becomes </w:t>
      </w:r>
      <w:r w:rsidRPr="00F82592">
        <w:rPr>
          <w:i/>
          <w:iCs/>
        </w:rPr>
        <w:t>information</w:t>
      </w:r>
      <w:r w:rsidRPr="00F82592">
        <w:t xml:space="preserve">, that is until you can consume it in a form that allows you to </w:t>
      </w:r>
      <w:proofErr w:type="gramStart"/>
      <w:r w:rsidRPr="00F82592">
        <w:t>make a decision</w:t>
      </w:r>
      <w:proofErr w:type="gramEnd"/>
      <w:r w:rsidRPr="00F82592">
        <w:t>.</w:t>
      </w:r>
    </w:p>
    <w:p w:rsidR="00F82592" w:rsidRDefault="00F82592" w:rsidP="007A4156">
      <w:r w:rsidRPr="00F82592">
        <w:rPr>
          <w:noProof/>
        </w:rPr>
        <w:drawing>
          <wp:inline distT="0" distB="0" distL="0" distR="0">
            <wp:extent cx="5486400" cy="1988472"/>
            <wp:effectExtent l="0" t="0" r="0" b="0"/>
            <wp:docPr id="5" name="Picture 5" descr="Data Vs. Information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ata Vs. Information Comparis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988472"/>
                    </a:xfrm>
                    <a:prstGeom prst="rect">
                      <a:avLst/>
                    </a:prstGeom>
                    <a:noFill/>
                    <a:ln>
                      <a:noFill/>
                    </a:ln>
                  </pic:spPr>
                </pic:pic>
              </a:graphicData>
            </a:graphic>
          </wp:inline>
        </w:drawing>
      </w:r>
    </w:p>
    <w:p w:rsidR="00F82592" w:rsidRDefault="00F82592" w:rsidP="007A4156"/>
    <w:p w:rsidR="00F82592" w:rsidRDefault="00F82592" w:rsidP="007A4156">
      <w:r>
        <w:lastRenderedPageBreak/>
        <w:t>Let’s take a very simple example:</w:t>
      </w:r>
    </w:p>
    <w:p w:rsidR="00F82592" w:rsidRDefault="00F82592" w:rsidP="007A4156">
      <w:r>
        <w:t>Say, you have a number 500076. This is nothing but Data in numerical form. Does it convey any meaning to you? No, you will just think of it as some random number.</w:t>
      </w:r>
    </w:p>
    <w:p w:rsidR="00F82592" w:rsidRDefault="00F82592" w:rsidP="007A4156">
      <w:r>
        <w:t>But if I say, this number 500076 represents PINCODE of a city, then that is nothing, but you have information about PINCODE of some city.</w:t>
      </w:r>
    </w:p>
    <w:p w:rsidR="00F82592" w:rsidRDefault="00F82592" w:rsidP="007A4156"/>
    <w:p w:rsidR="00F82592" w:rsidRDefault="00F82592" w:rsidP="00F82592">
      <w:pPr>
        <w:jc w:val="center"/>
      </w:pPr>
      <w:r>
        <w:rPr>
          <w:noProof/>
        </w:rPr>
        <w:drawing>
          <wp:inline distT="0" distB="0" distL="0" distR="0">
            <wp:extent cx="4260850" cy="4849622"/>
            <wp:effectExtent l="0" t="0" r="6350" b="8255"/>
            <wp:docPr id="6" name="Picture 6" descr="Data, Information, Knowledge, Wisdom - InformationIsBeautiful.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ata, Information, Knowledge, Wisdom - InformationIsBeautiful.n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7658" cy="4857370"/>
                    </a:xfrm>
                    <a:prstGeom prst="rect">
                      <a:avLst/>
                    </a:prstGeom>
                    <a:noFill/>
                    <a:ln>
                      <a:noFill/>
                    </a:ln>
                  </pic:spPr>
                </pic:pic>
              </a:graphicData>
            </a:graphic>
          </wp:inline>
        </w:drawing>
      </w:r>
    </w:p>
    <w:p w:rsidR="007A4156" w:rsidRDefault="007A4156" w:rsidP="007A4156"/>
    <w:p w:rsidR="00F82592" w:rsidRDefault="007A4156" w:rsidP="00F82592">
      <w:pPr>
        <w:jc w:val="center"/>
      </w:pPr>
      <w:r>
        <w:rPr>
          <w:noProof/>
        </w:rPr>
        <w:lastRenderedPageBreak/>
        <w:drawing>
          <wp:inline distT="0" distB="0" distL="0" distR="0">
            <wp:extent cx="4146550" cy="3110995"/>
            <wp:effectExtent l="0" t="0" r="6350" b="0"/>
            <wp:docPr id="3"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lat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4088" cy="3116650"/>
                    </a:xfrm>
                    <a:prstGeom prst="rect">
                      <a:avLst/>
                    </a:prstGeom>
                    <a:noFill/>
                    <a:ln>
                      <a:noFill/>
                    </a:ln>
                  </pic:spPr>
                </pic:pic>
              </a:graphicData>
            </a:graphic>
          </wp:inline>
        </w:drawing>
      </w:r>
    </w:p>
    <w:p w:rsidR="00F82592" w:rsidRDefault="00F82592" w:rsidP="007A4156">
      <w:r>
        <w:t>Another Example:</w:t>
      </w:r>
    </w:p>
    <w:p w:rsidR="00F82592" w:rsidRDefault="00F82592" w:rsidP="00F82592">
      <w:pPr>
        <w:jc w:val="center"/>
      </w:pPr>
      <w:r>
        <w:rPr>
          <w:noProof/>
        </w:rPr>
        <w:drawing>
          <wp:inline distT="0" distB="0" distL="0" distR="0">
            <wp:extent cx="5071533" cy="3803650"/>
            <wp:effectExtent l="0" t="0" r="0" b="6350"/>
            <wp:docPr id="7" name="Picture 7" descr="Image result for data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 result for data inform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3802" cy="3805351"/>
                    </a:xfrm>
                    <a:prstGeom prst="rect">
                      <a:avLst/>
                    </a:prstGeom>
                    <a:noFill/>
                    <a:ln>
                      <a:noFill/>
                    </a:ln>
                  </pic:spPr>
                </pic:pic>
              </a:graphicData>
            </a:graphic>
          </wp:inline>
        </w:drawing>
      </w:r>
    </w:p>
    <w:p w:rsidR="00F82592" w:rsidRDefault="00F82592" w:rsidP="00F82592"/>
    <w:p w:rsidR="007738F3" w:rsidRDefault="007738F3" w:rsidP="00F82592"/>
    <w:p w:rsidR="007479F8" w:rsidRDefault="007479F8" w:rsidP="007479F8">
      <w:pPr>
        <w:pStyle w:val="Heading1"/>
      </w:pPr>
      <w:r>
        <w:lastRenderedPageBreak/>
        <w:t>Data – many Buzz words?? Why are there so many?</w:t>
      </w:r>
    </w:p>
    <w:p w:rsidR="007479F8" w:rsidRDefault="007479F8" w:rsidP="007479F8"/>
    <w:p w:rsidR="007479F8" w:rsidRDefault="007479F8" w:rsidP="007479F8">
      <w:r>
        <w:t>Whether you take it or not, there is no denying that, Data is at the foundation of any successful company. Looking deeper into the data is what will make the companies tower above the competition.</w:t>
      </w:r>
    </w:p>
    <w:p w:rsidR="007479F8" w:rsidRDefault="007479F8" w:rsidP="007479F8">
      <w:r>
        <w:t>Centered around data, there are many buzzwords.</w:t>
      </w:r>
      <w:r w:rsidR="0031146C">
        <w:t xml:space="preserve"> Data, Data team, Big Data team, Business Intelligence, Data science, Data analytics, Business analytics, etc.</w:t>
      </w:r>
    </w:p>
    <w:p w:rsidR="006D26F0" w:rsidRDefault="006D26F0" w:rsidP="007479F8">
      <w:r>
        <w:t>Little brief of these terms:</w:t>
      </w:r>
    </w:p>
    <w:p w:rsidR="006D26F0" w:rsidRDefault="006D26F0" w:rsidP="006D26F0">
      <w:pPr>
        <w:pStyle w:val="ListParagraph"/>
        <w:numPr>
          <w:ilvl w:val="0"/>
          <w:numId w:val="22"/>
        </w:numPr>
      </w:pPr>
      <w:r w:rsidRPr="007479F8">
        <w:rPr>
          <w:b/>
        </w:rPr>
        <w:t>Data team/Big data team</w:t>
      </w:r>
      <w:r>
        <w:t xml:space="preserve"> – this team is the one that gets in first. They will do a significant amount of work on the available data first. (</w:t>
      </w:r>
      <w:r w:rsidRPr="007479F8">
        <w:rPr>
          <w:u w:val="single"/>
        </w:rPr>
        <w:t>Data preprocessing</w:t>
      </w:r>
      <w:r>
        <w:t>)</w:t>
      </w:r>
    </w:p>
    <w:p w:rsidR="006D26F0" w:rsidRDefault="006D26F0" w:rsidP="006D26F0">
      <w:pPr>
        <w:pStyle w:val="ListParagraph"/>
      </w:pPr>
    </w:p>
    <w:p w:rsidR="006D26F0" w:rsidRDefault="006D26F0" w:rsidP="006D26F0">
      <w:pPr>
        <w:pStyle w:val="ListParagraph"/>
        <w:numPr>
          <w:ilvl w:val="0"/>
          <w:numId w:val="22"/>
        </w:numPr>
      </w:pPr>
      <w:r w:rsidRPr="007479F8">
        <w:rPr>
          <w:b/>
        </w:rPr>
        <w:t>Business Intelligence team</w:t>
      </w:r>
      <w:r>
        <w:t xml:space="preserve"> – Based on the data provided by Data team, this team will provide business insights </w:t>
      </w:r>
      <w:r w:rsidRPr="007479F8">
        <w:rPr>
          <w:u w:val="single"/>
        </w:rPr>
        <w:t>dashboard</w:t>
      </w:r>
      <w:r>
        <w:t>.</w:t>
      </w:r>
    </w:p>
    <w:p w:rsidR="006D26F0" w:rsidRDefault="006D26F0" w:rsidP="006D26F0">
      <w:pPr>
        <w:pStyle w:val="ListParagraph"/>
      </w:pPr>
    </w:p>
    <w:p w:rsidR="006D26F0" w:rsidRDefault="006D26F0" w:rsidP="007479F8">
      <w:pPr>
        <w:pStyle w:val="ListParagraph"/>
        <w:numPr>
          <w:ilvl w:val="0"/>
          <w:numId w:val="22"/>
        </w:numPr>
      </w:pPr>
      <w:r w:rsidRPr="007479F8">
        <w:rPr>
          <w:b/>
        </w:rPr>
        <w:t>Data science team</w:t>
      </w:r>
      <w:r>
        <w:t xml:space="preserve"> – After the dashboards are ready, this team will use some business analytics or data analytics tools to </w:t>
      </w:r>
      <w:r w:rsidRPr="007479F8">
        <w:rPr>
          <w:u w:val="single"/>
        </w:rPr>
        <w:t>develop models</w:t>
      </w:r>
      <w:r>
        <w:t xml:space="preserve"> that could </w:t>
      </w:r>
      <w:r w:rsidRPr="007479F8">
        <w:rPr>
          <w:u w:val="single"/>
        </w:rPr>
        <w:t>predict</w:t>
      </w:r>
      <w:r>
        <w:t xml:space="preserve"> </w:t>
      </w:r>
      <w:r w:rsidRPr="007479F8">
        <w:rPr>
          <w:u w:val="single"/>
        </w:rPr>
        <w:t>future</w:t>
      </w:r>
      <w:r>
        <w:t xml:space="preserve"> outcomes.</w:t>
      </w:r>
    </w:p>
    <w:p w:rsidR="006D26F0" w:rsidRDefault="006D26F0" w:rsidP="006D26F0">
      <w:pPr>
        <w:pStyle w:val="ListParagraph"/>
      </w:pPr>
    </w:p>
    <w:p w:rsidR="006D26F0" w:rsidRDefault="006D26F0" w:rsidP="006D26F0">
      <w:pPr>
        <w:pStyle w:val="ListParagraph"/>
      </w:pPr>
    </w:p>
    <w:p w:rsidR="0031146C" w:rsidRDefault="0031146C" w:rsidP="007479F8">
      <w:r>
        <w:t>One source of confusion of these buzz words is the constant evolution of Data Science industry.</w:t>
      </w:r>
    </w:p>
    <w:p w:rsidR="0031146C" w:rsidRDefault="0031146C" w:rsidP="007479F8">
      <w:r>
        <w:t xml:space="preserve">Long ago there used to be a </w:t>
      </w:r>
      <w:r w:rsidRPr="0031146C">
        <w:rPr>
          <w:b/>
        </w:rPr>
        <w:t>Statistician</w:t>
      </w:r>
      <w:r>
        <w:t xml:space="preserve"> – responsible for:</w:t>
      </w:r>
    </w:p>
    <w:p w:rsidR="0031146C" w:rsidRPr="0031146C" w:rsidRDefault="0031146C" w:rsidP="0031146C">
      <w:pPr>
        <w:pStyle w:val="ListParagraph"/>
        <w:numPr>
          <w:ilvl w:val="0"/>
          <w:numId w:val="23"/>
        </w:numPr>
        <w:rPr>
          <w:i/>
          <w:sz w:val="24"/>
          <w:szCs w:val="24"/>
        </w:rPr>
      </w:pPr>
      <w:r w:rsidRPr="0031146C">
        <w:rPr>
          <w:i/>
          <w:sz w:val="24"/>
          <w:szCs w:val="24"/>
        </w:rPr>
        <w:t>Gathering and cleaning data sets</w:t>
      </w:r>
    </w:p>
    <w:p w:rsidR="0031146C" w:rsidRPr="0031146C" w:rsidRDefault="0031146C" w:rsidP="0031146C">
      <w:pPr>
        <w:pStyle w:val="ListParagraph"/>
        <w:numPr>
          <w:ilvl w:val="0"/>
          <w:numId w:val="23"/>
        </w:numPr>
        <w:rPr>
          <w:i/>
          <w:sz w:val="24"/>
          <w:szCs w:val="24"/>
        </w:rPr>
      </w:pPr>
      <w:r w:rsidRPr="0031146C">
        <w:rPr>
          <w:i/>
          <w:sz w:val="24"/>
          <w:szCs w:val="24"/>
        </w:rPr>
        <w:t>Applying statistical models</w:t>
      </w:r>
    </w:p>
    <w:p w:rsidR="0031146C" w:rsidRPr="0031146C" w:rsidRDefault="0031146C" w:rsidP="0031146C">
      <w:pPr>
        <w:ind w:left="360"/>
        <w:rPr>
          <w:color w:val="C00000"/>
          <w:sz w:val="23"/>
          <w:szCs w:val="23"/>
        </w:rPr>
      </w:pPr>
      <w:r w:rsidRPr="0031146C">
        <w:rPr>
          <w:color w:val="C00000"/>
          <w:sz w:val="23"/>
          <w:szCs w:val="23"/>
        </w:rPr>
        <w:t>(With the growth of Data, radical improvement of Technology)</w:t>
      </w:r>
    </w:p>
    <w:p w:rsidR="0031146C" w:rsidRDefault="0031146C" w:rsidP="0031146C">
      <w:r w:rsidRPr="0031146C">
        <w:rPr>
          <w:b/>
        </w:rPr>
        <w:t>Data Mining specialist</w:t>
      </w:r>
      <w:r>
        <w:t xml:space="preserve"> – responsible for:</w:t>
      </w:r>
    </w:p>
    <w:p w:rsidR="0031146C" w:rsidRPr="0031146C" w:rsidRDefault="0031146C" w:rsidP="0031146C">
      <w:pPr>
        <w:pStyle w:val="ListParagraph"/>
        <w:numPr>
          <w:ilvl w:val="0"/>
          <w:numId w:val="24"/>
        </w:numPr>
        <w:rPr>
          <w:i/>
          <w:sz w:val="24"/>
          <w:szCs w:val="24"/>
        </w:rPr>
      </w:pPr>
      <w:r w:rsidRPr="0031146C">
        <w:rPr>
          <w:i/>
          <w:sz w:val="24"/>
          <w:szCs w:val="24"/>
        </w:rPr>
        <w:t>Extracting patterns from Data</w:t>
      </w:r>
    </w:p>
    <w:p w:rsidR="0031146C" w:rsidRPr="006D26F0" w:rsidRDefault="0031146C" w:rsidP="0031146C">
      <w:pPr>
        <w:ind w:left="360"/>
        <w:rPr>
          <w:color w:val="C00000"/>
          <w:sz w:val="23"/>
          <w:szCs w:val="23"/>
        </w:rPr>
      </w:pPr>
      <w:r w:rsidRPr="006D26F0">
        <w:rPr>
          <w:color w:val="C00000"/>
          <w:sz w:val="23"/>
          <w:szCs w:val="23"/>
        </w:rPr>
        <w:t>(With the advent of new Mathematical and Statistical models)</w:t>
      </w:r>
    </w:p>
    <w:p w:rsidR="0031146C" w:rsidRDefault="0031146C" w:rsidP="0031146C">
      <w:r w:rsidRPr="0031146C">
        <w:rPr>
          <w:b/>
        </w:rPr>
        <w:t>Predictive Analytics Specialist</w:t>
      </w:r>
      <w:r>
        <w:t xml:space="preserve"> – responsible for:</w:t>
      </w:r>
    </w:p>
    <w:p w:rsidR="0031146C" w:rsidRDefault="0031146C" w:rsidP="0031146C">
      <w:pPr>
        <w:pStyle w:val="ListParagraph"/>
        <w:numPr>
          <w:ilvl w:val="0"/>
          <w:numId w:val="24"/>
        </w:numPr>
        <w:rPr>
          <w:i/>
          <w:sz w:val="24"/>
          <w:szCs w:val="24"/>
        </w:rPr>
      </w:pPr>
      <w:r w:rsidRPr="006D26F0">
        <w:rPr>
          <w:i/>
          <w:sz w:val="24"/>
          <w:szCs w:val="24"/>
        </w:rPr>
        <w:t>Performing more accurate forecasts</w:t>
      </w:r>
    </w:p>
    <w:p w:rsidR="0031146C" w:rsidRDefault="006D26F0" w:rsidP="0031146C">
      <w:r>
        <w:t xml:space="preserve">In today’s world, we refer to the person who performs all this as a </w:t>
      </w:r>
      <w:r w:rsidRPr="006D26F0">
        <w:rPr>
          <w:b/>
        </w:rPr>
        <w:t>Data Scientist</w:t>
      </w:r>
      <w:r>
        <w:t>.</w:t>
      </w:r>
    </w:p>
    <w:p w:rsidR="006D26F0" w:rsidRDefault="002F1FA7" w:rsidP="0031146C">
      <w:r>
        <w:lastRenderedPageBreak/>
        <w:t>Also, we often h</w:t>
      </w:r>
      <w:r w:rsidR="00476688">
        <w:t>eard of the terms, Data Analysis/Business Analysis</w:t>
      </w:r>
      <w:r>
        <w:t>, Data Analytics, Business Analytics like this. Hey hold on. Wh</w:t>
      </w:r>
      <w:r w:rsidR="00EB1A3D">
        <w:t>y are we using two terms Analysis</w:t>
      </w:r>
      <w:r>
        <w:t xml:space="preserve"> or Analytics? Aren’t </w:t>
      </w:r>
      <w:proofErr w:type="spellStart"/>
      <w:r>
        <w:t>they</w:t>
      </w:r>
      <w:proofErr w:type="spellEnd"/>
      <w:r>
        <w:t xml:space="preserve"> same?</w:t>
      </w:r>
    </w:p>
    <w:p w:rsidR="007479F8" w:rsidRDefault="002F1FA7" w:rsidP="002F1FA7">
      <w:pPr>
        <w:pStyle w:val="Heading1"/>
      </w:pPr>
      <w:r>
        <w:t>Analysis Vs Analytics:</w:t>
      </w:r>
    </w:p>
    <w:p w:rsidR="002F1FA7" w:rsidRPr="002F1FA7" w:rsidRDefault="002F1FA7" w:rsidP="002F1FA7"/>
    <w:p w:rsidR="007479F8" w:rsidRDefault="009008C3" w:rsidP="007479F8">
      <w:r>
        <w:t xml:space="preserve">Say, you have a huge dataset containing data of various types (ID, name, </w:t>
      </w:r>
      <w:proofErr w:type="spellStart"/>
      <w:r>
        <w:t>etc</w:t>
      </w:r>
      <w:proofErr w:type="spellEnd"/>
      <w:r>
        <w:t>). Instead of studying the entire data set, you separated the dataset into small chunks and study them individually and examine how they relate to other parts. This is called Analysis.</w:t>
      </w:r>
    </w:p>
    <w:p w:rsidR="009008C3" w:rsidRDefault="009008C3" w:rsidP="009008C3">
      <w:r>
        <w:t xml:space="preserve">You perform </w:t>
      </w:r>
      <w:r w:rsidRPr="009008C3">
        <w:rPr>
          <w:b/>
        </w:rPr>
        <w:t>Analysis</w:t>
      </w:r>
      <w:r>
        <w:t xml:space="preserve"> on things that have already happened in the </w:t>
      </w:r>
      <w:r w:rsidRPr="009008C3">
        <w:rPr>
          <w:b/>
        </w:rPr>
        <w:t>Past</w:t>
      </w:r>
      <w:r>
        <w:t>.</w:t>
      </w:r>
    </w:p>
    <w:p w:rsidR="009008C3" w:rsidRDefault="009008C3" w:rsidP="00804C7D">
      <w:pPr>
        <w:pStyle w:val="Heading4"/>
      </w:pPr>
      <w:r>
        <w:t xml:space="preserve">Example: </w:t>
      </w:r>
    </w:p>
    <w:p w:rsidR="009008C3" w:rsidRDefault="009008C3" w:rsidP="009008C3">
      <w:r>
        <w:t xml:space="preserve">You watched a movie and then you are explaining why the movie ended that way. </w:t>
      </w:r>
      <w:r w:rsidR="005E37F6">
        <w:t>What events happened in the movie and how they relate to each other.</w:t>
      </w:r>
    </w:p>
    <w:p w:rsidR="009008C3" w:rsidRDefault="009008C3" w:rsidP="009008C3">
      <w:pPr>
        <w:rPr>
          <w:b/>
          <w:i/>
        </w:rPr>
      </w:pPr>
      <w:r w:rsidRPr="009008C3">
        <w:t>All this means, we do</w:t>
      </w:r>
      <w:r w:rsidRPr="009008C3">
        <w:rPr>
          <w:b/>
          <w:i/>
        </w:rPr>
        <w:t xml:space="preserve"> </w:t>
      </w:r>
      <w:r w:rsidRPr="009008C3">
        <w:rPr>
          <w:b/>
          <w:i/>
          <w:u w:val="single"/>
        </w:rPr>
        <w:t>analysis to explain how and or why something happened</w:t>
      </w:r>
      <w:r w:rsidRPr="009008C3">
        <w:rPr>
          <w:b/>
          <w:i/>
        </w:rPr>
        <w:t>.</w:t>
      </w:r>
    </w:p>
    <w:p w:rsidR="009008C3" w:rsidRDefault="009008C3" w:rsidP="009008C3">
      <w:r w:rsidRPr="009008C3">
        <w:rPr>
          <w:b/>
        </w:rPr>
        <w:t>Analytics</w:t>
      </w:r>
      <w:r>
        <w:t xml:space="preserve"> generally refers to the </w:t>
      </w:r>
      <w:r w:rsidRPr="009008C3">
        <w:rPr>
          <w:b/>
        </w:rPr>
        <w:t>future</w:t>
      </w:r>
      <w:r>
        <w:t>, instead of explaining past events.</w:t>
      </w:r>
    </w:p>
    <w:p w:rsidR="005E37F6" w:rsidRDefault="009008C3" w:rsidP="005E37F6">
      <w:r>
        <w:t xml:space="preserve">Analytics is essentially, the </w:t>
      </w:r>
      <w:r w:rsidRPr="005E37F6">
        <w:rPr>
          <w:i/>
          <w:u w:val="single"/>
        </w:rPr>
        <w:t>application of logical and computational reasoning</w:t>
      </w:r>
      <w:r>
        <w:t xml:space="preserve"> </w:t>
      </w:r>
      <w:r w:rsidR="005E37F6">
        <w:t>to the observations you did in an Analysis. In effect, you are looking for patterns to explore potential future events.</w:t>
      </w:r>
    </w:p>
    <w:p w:rsidR="005E37F6" w:rsidRDefault="005E37F6" w:rsidP="005E37F6">
      <w:pPr>
        <w:pStyle w:val="ListParagraph"/>
        <w:numPr>
          <w:ilvl w:val="0"/>
          <w:numId w:val="25"/>
        </w:numPr>
      </w:pPr>
      <w:r w:rsidRPr="001A2AF5">
        <w:rPr>
          <w:b/>
          <w:i/>
        </w:rPr>
        <w:t>Qualitative Analytics</w:t>
      </w:r>
      <w:r>
        <w:t xml:space="preserve"> – Intuition (Experience) + Analysis </w:t>
      </w:r>
    </w:p>
    <w:p w:rsidR="005E37F6" w:rsidRDefault="005E37F6" w:rsidP="005E37F6">
      <w:pPr>
        <w:ind w:left="720"/>
      </w:pPr>
      <w:r>
        <w:t>Here you use, your intuition and experience in combination with the Analysis to plan your next business move.</w:t>
      </w:r>
    </w:p>
    <w:p w:rsidR="005E37F6" w:rsidRDefault="005E37F6" w:rsidP="005E37F6">
      <w:pPr>
        <w:pStyle w:val="ListParagraph"/>
        <w:numPr>
          <w:ilvl w:val="0"/>
          <w:numId w:val="25"/>
        </w:numPr>
      </w:pPr>
      <w:r w:rsidRPr="001A2AF5">
        <w:rPr>
          <w:b/>
          <w:i/>
        </w:rPr>
        <w:t>Quantitative Analytics</w:t>
      </w:r>
      <w:r>
        <w:t xml:space="preserve"> – Formulas + Algorithms</w:t>
      </w:r>
    </w:p>
    <w:p w:rsidR="005E37F6" w:rsidRDefault="005E37F6" w:rsidP="005E37F6">
      <w:pPr>
        <w:ind w:left="720"/>
      </w:pPr>
      <w:r>
        <w:t xml:space="preserve">This is like applying formulas and algorithms to the numbers that you have gathered from Analysis. </w:t>
      </w:r>
    </w:p>
    <w:p w:rsidR="009008C3" w:rsidRDefault="00804C7D" w:rsidP="00804C7D">
      <w:pPr>
        <w:pStyle w:val="Heading4"/>
      </w:pPr>
      <w:r>
        <w:t>Example:</w:t>
      </w:r>
    </w:p>
    <w:p w:rsidR="00804C7D" w:rsidRDefault="00804C7D" w:rsidP="00804C7D">
      <w:r>
        <w:t xml:space="preserve">Say you are an owner of an online clothing store. </w:t>
      </w:r>
      <w:r w:rsidR="00EB1A3D">
        <w:t>Based on your experience, y</w:t>
      </w:r>
      <w:r>
        <w:t xml:space="preserve">ou have a good understanding of the needs of your customers (Intuition /Experience). You’ve also performed a very detailed analysis from different magazine, articles and you are sure which fashion trends are in demand. </w:t>
      </w:r>
    </w:p>
    <w:p w:rsidR="00804C7D" w:rsidRDefault="00804C7D" w:rsidP="00804C7D">
      <w:r>
        <w:t xml:space="preserve">Pause a bit. Think of what is it that </w:t>
      </w:r>
      <w:r w:rsidR="00241494">
        <w:t xml:space="preserve">you </w:t>
      </w:r>
      <w:r w:rsidR="00F11829">
        <w:t>are doing</w:t>
      </w:r>
      <w:r w:rsidR="00EB1A3D">
        <w:t xml:space="preserve"> here</w:t>
      </w:r>
      <w:r w:rsidR="00241494">
        <w:t xml:space="preserve">. You are using your intuition and analysis to </w:t>
      </w:r>
      <w:r w:rsidR="00EB1A3D">
        <w:t>predict</w:t>
      </w:r>
      <w:r w:rsidR="00241494">
        <w:t xml:space="preserve"> on the </w:t>
      </w:r>
      <w:r w:rsidR="00F11829">
        <w:t xml:space="preserve">new </w:t>
      </w:r>
      <w:r w:rsidR="00241494">
        <w:t>styles of clothing to start selling. This is ‘</w:t>
      </w:r>
      <w:r w:rsidR="00670B34">
        <w:rPr>
          <w:b/>
        </w:rPr>
        <w:t>Qualitative Analytics</w:t>
      </w:r>
      <w:r w:rsidR="00241494">
        <w:t>’.</w:t>
      </w:r>
    </w:p>
    <w:p w:rsidR="00782387" w:rsidRDefault="00F11829" w:rsidP="00804C7D">
      <w:r>
        <w:lastRenderedPageBreak/>
        <w:t>But at this moment, you do not know when to introduce the new collection.</w:t>
      </w:r>
      <w:r w:rsidR="00A41053">
        <w:t xml:space="preserve"> Relying on your </w:t>
      </w:r>
      <w:r w:rsidR="00782387">
        <w:t xml:space="preserve">past sales data, </w:t>
      </w:r>
      <w:r w:rsidR="00A41053">
        <w:t>user experience data, you could predict in which month it would be best to introduce your new collection. This is ‘</w:t>
      </w:r>
      <w:r w:rsidR="00A41053" w:rsidRPr="00A41053">
        <w:rPr>
          <w:b/>
        </w:rPr>
        <w:t>Quantitative Analytics</w:t>
      </w:r>
      <w:r w:rsidR="00A41053">
        <w:t>’.</w:t>
      </w:r>
    </w:p>
    <w:p w:rsidR="00A41053" w:rsidRDefault="00A41053" w:rsidP="00804C7D"/>
    <w:p w:rsidR="00A41053" w:rsidRDefault="00A41053" w:rsidP="00804C7D"/>
    <w:p w:rsidR="00A41053" w:rsidRDefault="00A41053" w:rsidP="00804C7D"/>
    <w:p w:rsidR="00F11829" w:rsidRPr="00804C7D" w:rsidRDefault="00F11829" w:rsidP="00804C7D"/>
    <w:p w:rsidR="009008C3" w:rsidRDefault="009008C3" w:rsidP="009008C3"/>
    <w:p w:rsidR="009008C3" w:rsidRDefault="009008C3" w:rsidP="007479F8"/>
    <w:p w:rsidR="00D32826" w:rsidRDefault="00D32826" w:rsidP="007479F8">
      <w:r>
        <w:br w:type="page"/>
      </w:r>
    </w:p>
    <w:p w:rsidR="007738F3" w:rsidRDefault="007738F3">
      <w:pPr>
        <w:rPr>
          <w:rFonts w:asciiTheme="majorHAnsi" w:eastAsiaTheme="majorEastAsia" w:hAnsiTheme="majorHAnsi" w:cstheme="majorBidi"/>
          <w:color w:val="007789" w:themeColor="accent1" w:themeShade="BF"/>
          <w:sz w:val="32"/>
        </w:rPr>
      </w:pPr>
      <w:r>
        <w:lastRenderedPageBreak/>
        <w:br w:type="page"/>
      </w:r>
    </w:p>
    <w:p w:rsidR="004B2524" w:rsidRDefault="00816C56" w:rsidP="00816C56">
      <w:pPr>
        <w:pStyle w:val="Heading1"/>
      </w:pPr>
      <w:r>
        <w:lastRenderedPageBreak/>
        <w:t>W</w:t>
      </w:r>
      <w:r w:rsidR="004B2524">
        <w:t>hat it is like being a Data scientist</w:t>
      </w:r>
      <w:r w:rsidR="00F12179">
        <w:t>/ML Engineer?</w:t>
      </w:r>
      <w:r w:rsidR="004B2524">
        <w:t xml:space="preserve"> </w:t>
      </w:r>
      <w:r w:rsidR="00AB236C">
        <w:t xml:space="preserve">How can we add value </w:t>
      </w:r>
      <w:r w:rsidR="004B2524">
        <w:t>while working with Data??</w:t>
      </w:r>
    </w:p>
    <w:p w:rsidR="00D355EA" w:rsidRDefault="00D355EA">
      <w:r>
        <w:t xml:space="preserve">There are </w:t>
      </w:r>
      <w:r w:rsidR="004B2524">
        <w:t>3</w:t>
      </w:r>
      <w:r>
        <w:t xml:space="preserve"> main things that we always look up to when working</w:t>
      </w:r>
      <w:r w:rsidR="004B2524">
        <w:t xml:space="preserve"> as a Data scientist</w:t>
      </w:r>
      <w:r>
        <w:t>:</w:t>
      </w:r>
    </w:p>
    <w:p w:rsidR="00D355EA" w:rsidRPr="00D355EA" w:rsidRDefault="00D355EA" w:rsidP="00D355EA">
      <w:pPr>
        <w:pStyle w:val="ListParagraph"/>
        <w:numPr>
          <w:ilvl w:val="0"/>
          <w:numId w:val="18"/>
        </w:numPr>
        <w:rPr>
          <w:rFonts w:asciiTheme="majorHAnsi" w:eastAsiaTheme="majorEastAsia" w:hAnsiTheme="majorHAnsi" w:cstheme="majorBidi"/>
          <w:color w:val="007789" w:themeColor="accent1" w:themeShade="BF"/>
          <w:sz w:val="32"/>
        </w:rPr>
      </w:pPr>
      <w:r>
        <w:t>Data</w:t>
      </w:r>
    </w:p>
    <w:p w:rsidR="00D355EA" w:rsidRPr="00D355EA" w:rsidRDefault="00D355EA" w:rsidP="00D355EA">
      <w:pPr>
        <w:pStyle w:val="ListParagraph"/>
        <w:numPr>
          <w:ilvl w:val="0"/>
          <w:numId w:val="18"/>
        </w:numPr>
        <w:rPr>
          <w:rFonts w:asciiTheme="majorHAnsi" w:eastAsiaTheme="majorEastAsia" w:hAnsiTheme="majorHAnsi" w:cstheme="majorBidi"/>
          <w:color w:val="007789" w:themeColor="accent1" w:themeShade="BF"/>
          <w:sz w:val="32"/>
        </w:rPr>
      </w:pPr>
      <w:r>
        <w:t>Algorithm</w:t>
      </w:r>
    </w:p>
    <w:p w:rsidR="00D355EA" w:rsidRPr="004B2524" w:rsidRDefault="00D355EA" w:rsidP="00D355EA">
      <w:pPr>
        <w:pStyle w:val="ListParagraph"/>
        <w:numPr>
          <w:ilvl w:val="0"/>
          <w:numId w:val="18"/>
        </w:numPr>
        <w:rPr>
          <w:rFonts w:asciiTheme="majorHAnsi" w:eastAsiaTheme="majorEastAsia" w:hAnsiTheme="majorHAnsi" w:cstheme="majorBidi"/>
          <w:color w:val="007789" w:themeColor="accent1" w:themeShade="BF"/>
          <w:sz w:val="32"/>
        </w:rPr>
      </w:pPr>
      <w:r>
        <w:t>Insight</w:t>
      </w:r>
    </w:p>
    <w:p w:rsidR="001D4B34" w:rsidRDefault="001D4B34" w:rsidP="001D4B34">
      <w:pPr>
        <w:pStyle w:val="Heading3"/>
      </w:pPr>
      <w:r>
        <w:t>Example:</w:t>
      </w:r>
    </w:p>
    <w:p w:rsidR="004B2524" w:rsidRPr="004B2524" w:rsidRDefault="004B2524" w:rsidP="00D355EA">
      <w:pPr>
        <w:rPr>
          <w:i/>
        </w:rPr>
      </w:pPr>
      <w:r>
        <w:t xml:space="preserve">Say, you have data collected from the customers of a shop. The data contains around 30 observations in total and each observation represents a customer who shared their </w:t>
      </w:r>
      <w:r>
        <w:rPr>
          <w:i/>
        </w:rPr>
        <w:t xml:space="preserve">customer satisfaction </w:t>
      </w:r>
      <w:r>
        <w:t xml:space="preserve">rating and </w:t>
      </w:r>
      <w:r>
        <w:rPr>
          <w:i/>
        </w:rPr>
        <w:t>brand loyalty</w:t>
      </w:r>
      <w:r>
        <w:t xml:space="preserve"> w.r.t the shop</w:t>
      </w:r>
      <w:r>
        <w:rPr>
          <w:i/>
        </w:rPr>
        <w:t>.</w:t>
      </w:r>
    </w:p>
    <w:p w:rsidR="004B2524" w:rsidRDefault="004B2524" w:rsidP="004B2524">
      <w:r>
        <w:t xml:space="preserve">Let’s suppose the owners of a shop hired you as a Data scientist to analyze customer behavior. As a consultant, you </w:t>
      </w:r>
      <w:proofErr w:type="gramStart"/>
      <w:r>
        <w:t>have to</w:t>
      </w:r>
      <w:proofErr w:type="gramEnd"/>
      <w:r>
        <w:t xml:space="preserve"> analyze the data and have to add value to the owners of the shop.</w:t>
      </w:r>
    </w:p>
    <w:p w:rsidR="001D4B34" w:rsidRDefault="004B2524" w:rsidP="004B2524">
      <w:r>
        <w:t xml:space="preserve">One thing you can do is to, </w:t>
      </w:r>
      <w:r w:rsidRPr="001D4B34">
        <w:rPr>
          <w:i/>
        </w:rPr>
        <w:t>divide the customer base of the shop into groups of individuals</w:t>
      </w:r>
      <w:r>
        <w:t xml:space="preserve"> with similar traits. This will greatly reduce the complexity </w:t>
      </w:r>
      <w:r w:rsidR="001D4B34">
        <w:t xml:space="preserve">and then the owners of the shop can think of </w:t>
      </w:r>
      <w:r w:rsidR="007F536B">
        <w:t>ways to serve</w:t>
      </w:r>
      <w:r>
        <w:t xml:space="preserve"> these customer groups </w:t>
      </w:r>
      <w:r w:rsidR="001D4B34">
        <w:t xml:space="preserve">better and win the business in the long run. (Q: What is the best way to divide the customer base in to groups? </w:t>
      </w:r>
      <w:r w:rsidR="001D4B34" w:rsidRPr="001D4B34">
        <w:rPr>
          <w:b/>
        </w:rPr>
        <w:t>Clustering</w:t>
      </w:r>
      <w:r w:rsidR="001D4B34">
        <w:t xml:space="preserve"> technique)</w:t>
      </w:r>
    </w:p>
    <w:p w:rsidR="001D4B34" w:rsidRDefault="001D4B34" w:rsidP="004B2524">
      <w:r>
        <w:t xml:space="preserve">Without applying any Machine Learning algorithms, the simplest way to make sense </w:t>
      </w:r>
      <w:proofErr w:type="gramStart"/>
      <w:r>
        <w:t>of  the</w:t>
      </w:r>
      <w:proofErr w:type="gramEnd"/>
      <w:r>
        <w:t xml:space="preserve"> data is to Visualize the Data. </w:t>
      </w:r>
    </w:p>
    <w:p w:rsidR="001D4B34" w:rsidRDefault="001D4B34" w:rsidP="004B2524"/>
    <w:p w:rsidR="001D4B34" w:rsidRDefault="001D4B34" w:rsidP="001D4B34">
      <w:pPr>
        <w:jc w:val="center"/>
      </w:pPr>
      <w:r>
        <w:rPr>
          <w:noProof/>
        </w:rPr>
        <w:drawing>
          <wp:inline distT="0" distB="0" distL="0" distR="0" wp14:anchorId="2FAD948D" wp14:editId="70C32F96">
            <wp:extent cx="3930650" cy="2611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6060" cy="2614929"/>
                    </a:xfrm>
                    <a:prstGeom prst="rect">
                      <a:avLst/>
                    </a:prstGeom>
                  </pic:spPr>
                </pic:pic>
              </a:graphicData>
            </a:graphic>
          </wp:inline>
        </w:drawing>
      </w:r>
    </w:p>
    <w:p w:rsidR="001D4B34" w:rsidRDefault="001D4B34" w:rsidP="001D4B34">
      <w:r>
        <w:lastRenderedPageBreak/>
        <w:t xml:space="preserve">Just looking at the above picture, we can say that there are </w:t>
      </w:r>
      <w:r w:rsidR="00816C56">
        <w:t>2</w:t>
      </w:r>
      <w:r>
        <w:t xml:space="preserve"> groups of customers. One group is with Low Loyalty and Low Satisfaction and the other group, the rest of the customers. So far, we have not applied any Machine learning algorithms or anything else. We just visualized the data that we have, and we could divide the customer base into 2 groups.</w:t>
      </w:r>
    </w:p>
    <w:p w:rsidR="001D4B34" w:rsidRDefault="001D4B34" w:rsidP="001D4B34">
      <w:r>
        <w:t>Now let’s apply ML Algorithm.</w:t>
      </w:r>
      <w:r w:rsidR="00CF5AEF">
        <w:t xml:space="preserve"> (Don’t worry if you don’t understand what this code means. It makes sense after a while. We will discuss these code snippets later)</w:t>
      </w:r>
    </w:p>
    <w:tbl>
      <w:tblPr>
        <w:tblStyle w:val="MediumList1-Accent1"/>
        <w:tblW w:w="0" w:type="auto"/>
        <w:tblLook w:val="04A0" w:firstRow="1" w:lastRow="0" w:firstColumn="1" w:lastColumn="0" w:noHBand="0" w:noVBand="1"/>
      </w:tblPr>
      <w:tblGrid>
        <w:gridCol w:w="8640"/>
      </w:tblGrid>
      <w:tr w:rsidR="00CF5AEF" w:rsidRPr="00CF5AEF" w:rsidTr="00CF5A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rsidR="00CF5AEF" w:rsidRPr="00CF5AEF" w:rsidRDefault="00CF5AEF" w:rsidP="00790021">
            <w:r w:rsidRPr="00CF5AEF">
              <w:t xml:space="preserve">X = </w:t>
            </w:r>
            <w:proofErr w:type="spellStart"/>
            <w:proofErr w:type="gramStart"/>
            <w:r w:rsidRPr="00CF5AEF">
              <w:t>preprocessing.scale</w:t>
            </w:r>
            <w:proofErr w:type="spellEnd"/>
            <w:proofErr w:type="gramEnd"/>
            <w:r w:rsidRPr="00CF5AEF">
              <w:t>(data)</w:t>
            </w:r>
            <w:r w:rsidRPr="00CF5AEF">
              <w:br/>
            </w:r>
            <w:proofErr w:type="spellStart"/>
            <w:r w:rsidRPr="00CF5AEF">
              <w:t>kmeans</w:t>
            </w:r>
            <w:proofErr w:type="spellEnd"/>
            <w:r w:rsidRPr="00CF5AEF">
              <w:t xml:space="preserve"> = </w:t>
            </w:r>
            <w:proofErr w:type="spellStart"/>
            <w:r w:rsidRPr="00CF5AEF">
              <w:t>KMeans</w:t>
            </w:r>
            <w:proofErr w:type="spellEnd"/>
            <w:r w:rsidRPr="00CF5AEF">
              <w:t>(4)</w:t>
            </w:r>
            <w:r w:rsidRPr="00CF5AEF">
              <w:br/>
            </w:r>
            <w:proofErr w:type="spellStart"/>
            <w:r w:rsidRPr="00CF5AEF">
              <w:t>kmeans.fit</w:t>
            </w:r>
            <w:proofErr w:type="spellEnd"/>
            <w:r w:rsidRPr="00CF5AEF">
              <w:t>(X)</w:t>
            </w:r>
          </w:p>
        </w:tc>
      </w:tr>
    </w:tbl>
    <w:p w:rsidR="001D4B34" w:rsidRDefault="001D4B34" w:rsidP="001D4B34"/>
    <w:p w:rsidR="001D4B34" w:rsidRDefault="00CF5AEF" w:rsidP="001D4B34">
      <w:r>
        <w:t>With this, our customer base is now segmented into 4 groups. In fact, we can name those groups.</w:t>
      </w:r>
    </w:p>
    <w:p w:rsidR="00CF5AEF" w:rsidRDefault="00CF5AEF" w:rsidP="00CF5AEF">
      <w:pPr>
        <w:pStyle w:val="ListParagraph"/>
        <w:numPr>
          <w:ilvl w:val="0"/>
          <w:numId w:val="20"/>
        </w:numPr>
      </w:pPr>
      <w:r>
        <w:t>Low Satisfaction, Low Loyalty</w:t>
      </w:r>
      <w:r w:rsidR="0024498A">
        <w:t xml:space="preserve"> - </w:t>
      </w:r>
      <w:r>
        <w:t>Alienated</w:t>
      </w:r>
    </w:p>
    <w:p w:rsidR="00CF5AEF" w:rsidRDefault="00CF5AEF" w:rsidP="00CF5AEF">
      <w:pPr>
        <w:pStyle w:val="ListParagraph"/>
        <w:numPr>
          <w:ilvl w:val="0"/>
          <w:numId w:val="20"/>
        </w:numPr>
      </w:pPr>
      <w:r>
        <w:t>Low Satisfaction, High Loyalty – Supporters</w:t>
      </w:r>
      <w:r w:rsidR="00816C56">
        <w:t xml:space="preserve"> </w:t>
      </w:r>
      <w:r w:rsidR="00816C56">
        <w:sym w:font="Wingdings" w:char="F0E0"/>
      </w:r>
      <w:r w:rsidR="00816C56">
        <w:t xml:space="preserve"> Dissatisfied Customers</w:t>
      </w:r>
    </w:p>
    <w:p w:rsidR="00CF5AEF" w:rsidRDefault="00CF5AEF" w:rsidP="00CF5AEF">
      <w:pPr>
        <w:pStyle w:val="ListParagraph"/>
        <w:numPr>
          <w:ilvl w:val="0"/>
          <w:numId w:val="20"/>
        </w:numPr>
      </w:pPr>
      <w:r>
        <w:t xml:space="preserve">High Satisfaction, Low Loyalty </w:t>
      </w:r>
      <w:r w:rsidR="00816C56">
        <w:t>–</w:t>
      </w:r>
      <w:r>
        <w:t xml:space="preserve"> Roamers</w:t>
      </w:r>
      <w:r w:rsidR="00816C56">
        <w:t xml:space="preserve"> </w:t>
      </w:r>
      <w:r w:rsidR="00816C56">
        <w:sym w:font="Wingdings" w:char="F0E0"/>
      </w:r>
      <w:r w:rsidR="00816C56">
        <w:t xml:space="preserve"> Disloyal Customers</w:t>
      </w:r>
    </w:p>
    <w:p w:rsidR="00CF5AEF" w:rsidRDefault="00CF5AEF" w:rsidP="00CF5AEF">
      <w:pPr>
        <w:pStyle w:val="ListParagraph"/>
        <w:numPr>
          <w:ilvl w:val="0"/>
          <w:numId w:val="20"/>
        </w:numPr>
      </w:pPr>
      <w:r>
        <w:t>High Satisfaction, High Loyalty – Fans</w:t>
      </w:r>
    </w:p>
    <w:p w:rsidR="00CF5AEF" w:rsidRDefault="00CF5AEF" w:rsidP="00CF5AEF"/>
    <w:p w:rsidR="00CF5AEF" w:rsidRDefault="00CF5AEF" w:rsidP="00CF5AEF">
      <w:pPr>
        <w:jc w:val="center"/>
      </w:pPr>
      <w:r>
        <w:rPr>
          <w:noProof/>
        </w:rPr>
        <w:drawing>
          <wp:inline distT="0" distB="0" distL="0" distR="0" wp14:anchorId="3DB92381" wp14:editId="6BA4AA95">
            <wp:extent cx="4044950" cy="254448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3922" cy="2550124"/>
                    </a:xfrm>
                    <a:prstGeom prst="rect">
                      <a:avLst/>
                    </a:prstGeom>
                  </pic:spPr>
                </pic:pic>
              </a:graphicData>
            </a:graphic>
          </wp:inline>
        </w:drawing>
      </w:r>
    </w:p>
    <w:p w:rsidR="00CF5AEF" w:rsidRDefault="00CF5AEF" w:rsidP="00CF5AEF">
      <w:r>
        <w:t xml:space="preserve">On our </w:t>
      </w:r>
      <w:r w:rsidRPr="00CF5AEF">
        <w:rPr>
          <w:b/>
        </w:rPr>
        <w:t>Data</w:t>
      </w:r>
      <w:r>
        <w:t xml:space="preserve">, we applied an </w:t>
      </w:r>
      <w:r w:rsidRPr="00CF5AEF">
        <w:rPr>
          <w:b/>
        </w:rPr>
        <w:t>Algorithm</w:t>
      </w:r>
      <w:r>
        <w:t xml:space="preserve"> and got an </w:t>
      </w:r>
      <w:r w:rsidRPr="00CF5AEF">
        <w:rPr>
          <w:b/>
        </w:rPr>
        <w:t>Insight</w:t>
      </w:r>
      <w:r>
        <w:t xml:space="preserve">. Our customer base is now segmented into 4 groups. </w:t>
      </w:r>
    </w:p>
    <w:p w:rsidR="00B642E8" w:rsidRDefault="00CF5AEF" w:rsidP="00CF5AEF">
      <w:r>
        <w:t xml:space="preserve">Data Science is about Story telling. You should be able to make sense of numbers. </w:t>
      </w:r>
    </w:p>
    <w:p w:rsidR="00816C56" w:rsidRDefault="00CF5AEF" w:rsidP="00CF5AEF">
      <w:r>
        <w:lastRenderedPageBreak/>
        <w:t xml:space="preserve">In above picture, you have 4 groups, but only one of them is Fans. </w:t>
      </w:r>
      <w:r w:rsidR="00B642E8">
        <w:t xml:space="preserve">Our data analysis now indicates the problem. </w:t>
      </w:r>
      <w:r>
        <w:t>Now the question arises, how can we make other groups to become Fans??</w:t>
      </w:r>
      <w:r w:rsidR="00816C56">
        <w:t xml:space="preserve"> How do we solve??</w:t>
      </w:r>
    </w:p>
    <w:p w:rsidR="00816C56" w:rsidRDefault="00816C56" w:rsidP="00CF5AEF">
      <w:r>
        <w:t xml:space="preserve">We can now think of better </w:t>
      </w:r>
      <w:r w:rsidR="008C28F5">
        <w:t>ways to serve</w:t>
      </w:r>
      <w:r>
        <w:t xml:space="preserve"> these customer groups so that they become fans.</w:t>
      </w:r>
    </w:p>
    <w:p w:rsidR="00816C56" w:rsidRDefault="00816C56" w:rsidP="00F3583F">
      <w:pPr>
        <w:pStyle w:val="ListBullet"/>
      </w:pPr>
      <w:r>
        <w:t xml:space="preserve">Supporters (Dissatisfied Customers) </w:t>
      </w:r>
      <w:r>
        <w:sym w:font="Wingdings" w:char="F0E0"/>
      </w:r>
      <w:r>
        <w:t xml:space="preserve"> Fans: </w:t>
      </w:r>
    </w:p>
    <w:p w:rsidR="00816C56" w:rsidRDefault="00816C56" w:rsidP="00CF5AEF">
      <w:r>
        <w:t xml:space="preserve">Dig deeper to figure out the drivers for Dissatisfaction. May be long queues, high prices or unfriendly staff. Once we know this, we can think of some actionable steps improve these customers shopping </w:t>
      </w:r>
      <w:r w:rsidR="007821FA">
        <w:t>e</w:t>
      </w:r>
      <w:r>
        <w:t>xperience, so they become satisfied.</w:t>
      </w:r>
    </w:p>
    <w:p w:rsidR="00816C56" w:rsidRDefault="00816C56" w:rsidP="00F3583F">
      <w:pPr>
        <w:pStyle w:val="ListBullet"/>
      </w:pPr>
      <w:r>
        <w:t xml:space="preserve">Roamers (Disloyal customers) </w:t>
      </w:r>
      <w:r>
        <w:sym w:font="Wingdings" w:char="F0E0"/>
      </w:r>
      <w:r>
        <w:t xml:space="preserve"> Fans:</w:t>
      </w:r>
    </w:p>
    <w:p w:rsidR="00816C56" w:rsidRDefault="00816C56" w:rsidP="00CF5AEF">
      <w:r>
        <w:t>For these customers, you can think of ways to introduce loyalty cards, or special discounts, vouchers, etc.</w:t>
      </w:r>
    </w:p>
    <w:p w:rsidR="00816C56" w:rsidRDefault="00B642E8" w:rsidP="00CF5AEF">
      <w:r>
        <w:t>Data Science is about working with data, make sense of numbers and add value to an organization in making better and informed decisions.</w:t>
      </w:r>
    </w:p>
    <w:p w:rsidR="00B642E8" w:rsidRDefault="00B642E8" w:rsidP="00CF5AEF"/>
    <w:p w:rsidR="00816C56" w:rsidRDefault="00816C56" w:rsidP="00CF5AEF"/>
    <w:p w:rsidR="00816C56" w:rsidRDefault="00816C56" w:rsidP="00CF5AEF"/>
    <w:p w:rsidR="00CF5AEF" w:rsidRDefault="00816C56" w:rsidP="00CF5AEF">
      <w:r>
        <w:t xml:space="preserve"> </w:t>
      </w:r>
    </w:p>
    <w:p w:rsidR="00CF5AEF" w:rsidRDefault="00CF5AEF" w:rsidP="00CF5AEF"/>
    <w:p w:rsidR="00CF5AEF" w:rsidRDefault="00CF5AEF" w:rsidP="00CF5AEF"/>
    <w:p w:rsidR="00CF5AEF" w:rsidRDefault="00CF5AEF" w:rsidP="00CF5AEF"/>
    <w:p w:rsidR="00CF5AEF" w:rsidRDefault="00CF5AEF" w:rsidP="001D4B34"/>
    <w:p w:rsidR="00CF5AEF" w:rsidRDefault="00CF5AEF" w:rsidP="001D4B34"/>
    <w:p w:rsidR="001D4B34" w:rsidRDefault="001D4B34" w:rsidP="001D4B34">
      <w:pPr>
        <w:jc w:val="center"/>
      </w:pPr>
    </w:p>
    <w:p w:rsidR="001D4B34" w:rsidRDefault="001D4B34" w:rsidP="004B2524"/>
    <w:p w:rsidR="001D4B34" w:rsidRDefault="001D4B34" w:rsidP="004B2524"/>
    <w:p w:rsidR="004B2524" w:rsidRDefault="004B2524" w:rsidP="004B2524">
      <w:r>
        <w:tab/>
      </w:r>
    </w:p>
    <w:p w:rsidR="00724A7A" w:rsidRDefault="00724A7A" w:rsidP="00D355EA"/>
    <w:p w:rsidR="00724A7A" w:rsidRDefault="00724A7A" w:rsidP="00724A7A"/>
    <w:p w:rsidR="007F0507" w:rsidRDefault="007F0507">
      <w:r>
        <w:lastRenderedPageBreak/>
        <w:t>Most popular Python Data Science Libraries:</w:t>
      </w:r>
    </w:p>
    <w:p w:rsidR="006A6DFD" w:rsidRPr="006A6DFD" w:rsidRDefault="006A6DFD" w:rsidP="006A6DFD">
      <w:pPr>
        <w:pStyle w:val="ListParagraph"/>
        <w:numPr>
          <w:ilvl w:val="0"/>
          <w:numId w:val="30"/>
        </w:numPr>
        <w:rPr>
          <w:rFonts w:asciiTheme="majorHAnsi" w:eastAsiaTheme="majorEastAsia" w:hAnsiTheme="majorHAnsi" w:cstheme="majorBidi"/>
          <w:color w:val="007789" w:themeColor="accent1" w:themeShade="BF"/>
          <w:sz w:val="32"/>
        </w:rPr>
      </w:pPr>
      <w:r>
        <w:t>NumPy</w:t>
      </w:r>
    </w:p>
    <w:p w:rsidR="006A6DFD" w:rsidRPr="006A6DFD" w:rsidRDefault="006A6DFD" w:rsidP="006A6DFD">
      <w:pPr>
        <w:pStyle w:val="ListParagraph"/>
        <w:numPr>
          <w:ilvl w:val="0"/>
          <w:numId w:val="30"/>
        </w:numPr>
        <w:rPr>
          <w:rFonts w:asciiTheme="majorHAnsi" w:eastAsiaTheme="majorEastAsia" w:hAnsiTheme="majorHAnsi" w:cstheme="majorBidi"/>
          <w:color w:val="007789" w:themeColor="accent1" w:themeShade="BF"/>
          <w:sz w:val="32"/>
        </w:rPr>
      </w:pPr>
      <w:r>
        <w:t>SciPy</w:t>
      </w:r>
    </w:p>
    <w:p w:rsidR="006A6DFD" w:rsidRPr="006A6DFD" w:rsidRDefault="006A6DFD" w:rsidP="006A6DFD">
      <w:pPr>
        <w:pStyle w:val="ListParagraph"/>
        <w:numPr>
          <w:ilvl w:val="0"/>
          <w:numId w:val="30"/>
        </w:numPr>
        <w:rPr>
          <w:rFonts w:asciiTheme="majorHAnsi" w:eastAsiaTheme="majorEastAsia" w:hAnsiTheme="majorHAnsi" w:cstheme="majorBidi"/>
          <w:color w:val="007789" w:themeColor="accent1" w:themeShade="BF"/>
          <w:sz w:val="32"/>
        </w:rPr>
      </w:pPr>
      <w:r>
        <w:t>Pandas</w:t>
      </w:r>
    </w:p>
    <w:p w:rsidR="006A6DFD" w:rsidRPr="006A6DFD" w:rsidRDefault="006A6DFD" w:rsidP="006A6DFD">
      <w:pPr>
        <w:pStyle w:val="ListParagraph"/>
        <w:numPr>
          <w:ilvl w:val="0"/>
          <w:numId w:val="30"/>
        </w:numPr>
        <w:rPr>
          <w:rFonts w:asciiTheme="majorHAnsi" w:eastAsiaTheme="majorEastAsia" w:hAnsiTheme="majorHAnsi" w:cstheme="majorBidi"/>
          <w:color w:val="007789" w:themeColor="accent1" w:themeShade="BF"/>
          <w:sz w:val="32"/>
        </w:rPr>
      </w:pPr>
      <w:r>
        <w:t>Seaborn</w:t>
      </w:r>
    </w:p>
    <w:p w:rsidR="006A6DFD" w:rsidRPr="006A6DFD" w:rsidRDefault="006A6DFD" w:rsidP="006A6DFD">
      <w:pPr>
        <w:pStyle w:val="ListParagraph"/>
        <w:numPr>
          <w:ilvl w:val="0"/>
          <w:numId w:val="30"/>
        </w:numPr>
        <w:rPr>
          <w:rFonts w:asciiTheme="majorHAnsi" w:eastAsiaTheme="majorEastAsia" w:hAnsiTheme="majorHAnsi" w:cstheme="majorBidi"/>
          <w:color w:val="007789" w:themeColor="accent1" w:themeShade="BF"/>
          <w:sz w:val="32"/>
        </w:rPr>
      </w:pPr>
      <w:r>
        <w:t>SciKit-Learn</w:t>
      </w:r>
    </w:p>
    <w:p w:rsidR="006A6DFD" w:rsidRPr="006A6DFD" w:rsidRDefault="006A6DFD" w:rsidP="006A6DFD">
      <w:pPr>
        <w:pStyle w:val="ListParagraph"/>
        <w:numPr>
          <w:ilvl w:val="0"/>
          <w:numId w:val="30"/>
        </w:numPr>
        <w:rPr>
          <w:rFonts w:asciiTheme="majorHAnsi" w:eastAsiaTheme="majorEastAsia" w:hAnsiTheme="majorHAnsi" w:cstheme="majorBidi"/>
          <w:color w:val="007789" w:themeColor="accent1" w:themeShade="BF"/>
          <w:sz w:val="32"/>
        </w:rPr>
      </w:pPr>
      <w:r>
        <w:t>Matplotlib</w:t>
      </w:r>
    </w:p>
    <w:p w:rsidR="006A6DFD" w:rsidRPr="006A6DFD" w:rsidRDefault="006A6DFD" w:rsidP="006A6DFD">
      <w:pPr>
        <w:pStyle w:val="ListParagraph"/>
        <w:numPr>
          <w:ilvl w:val="0"/>
          <w:numId w:val="30"/>
        </w:numPr>
        <w:rPr>
          <w:rFonts w:asciiTheme="majorHAnsi" w:eastAsiaTheme="majorEastAsia" w:hAnsiTheme="majorHAnsi" w:cstheme="majorBidi"/>
          <w:color w:val="007789" w:themeColor="accent1" w:themeShade="BF"/>
          <w:sz w:val="32"/>
        </w:rPr>
      </w:pPr>
      <w:proofErr w:type="spellStart"/>
      <w:r>
        <w:t>Plotly</w:t>
      </w:r>
      <w:proofErr w:type="spellEnd"/>
    </w:p>
    <w:p w:rsidR="006A6DFD" w:rsidRPr="006A6DFD" w:rsidRDefault="006A6DFD" w:rsidP="006A6DFD">
      <w:pPr>
        <w:pStyle w:val="ListParagraph"/>
        <w:numPr>
          <w:ilvl w:val="0"/>
          <w:numId w:val="30"/>
        </w:numPr>
        <w:rPr>
          <w:rFonts w:asciiTheme="majorHAnsi" w:eastAsiaTheme="majorEastAsia" w:hAnsiTheme="majorHAnsi" w:cstheme="majorBidi"/>
          <w:color w:val="007789" w:themeColor="accent1" w:themeShade="BF"/>
          <w:sz w:val="32"/>
        </w:rPr>
      </w:pPr>
      <w:proofErr w:type="spellStart"/>
      <w:r>
        <w:t>PySpark</w:t>
      </w:r>
      <w:proofErr w:type="spellEnd"/>
    </w:p>
    <w:p w:rsidR="007F0507" w:rsidRPr="006A6DFD" w:rsidRDefault="007F0507" w:rsidP="006A6DFD">
      <w:pPr>
        <w:rPr>
          <w:rFonts w:asciiTheme="majorHAnsi" w:eastAsiaTheme="majorEastAsia" w:hAnsiTheme="majorHAnsi" w:cstheme="majorBidi"/>
          <w:color w:val="007789" w:themeColor="accent1" w:themeShade="BF"/>
          <w:sz w:val="32"/>
        </w:rPr>
      </w:pPr>
      <w:r>
        <w:br w:type="page"/>
      </w:r>
    </w:p>
    <w:p w:rsidR="00310FF0" w:rsidRDefault="00310FF0" w:rsidP="00310FF0">
      <w:pPr>
        <w:pStyle w:val="Heading1"/>
      </w:pPr>
      <w:r>
        <w:lastRenderedPageBreak/>
        <w:t>Data Pre-processing – Importing the Data set:</w:t>
      </w:r>
    </w:p>
    <w:p w:rsidR="00310FF0" w:rsidRDefault="00310FF0" w:rsidP="00310FF0">
      <w:r>
        <w:t>Your data can be stored in many different files, like text files, CSV files, XLSX files, etc. How can we import data from these different sources? Also, sometimes, you may need to load data from URLs as well.</w:t>
      </w:r>
    </w:p>
    <w:p w:rsidR="00A241CE" w:rsidRDefault="00A241CE" w:rsidP="00310FF0">
      <w:r>
        <w:t>Check the below link for better understanding:</w:t>
      </w:r>
    </w:p>
    <w:p w:rsidR="00A241CE" w:rsidRDefault="00301711" w:rsidP="00310FF0">
      <w:hyperlink r:id="rId15" w:history="1">
        <w:r w:rsidR="00A241CE" w:rsidRPr="00E875B4">
          <w:rPr>
            <w:rStyle w:val="Hyperlink"/>
          </w:rPr>
          <w:t>https://www.analyticsvidhya.com/blog/2017/03/read-commonly-used-formats-using-python/</w:t>
        </w:r>
      </w:hyperlink>
    </w:p>
    <w:p w:rsidR="00310FF0" w:rsidRDefault="00310FF0" w:rsidP="00310FF0"/>
    <w:p w:rsidR="003C1F6E" w:rsidRDefault="00F9653F" w:rsidP="003C1F6E">
      <w:pPr>
        <w:pStyle w:val="Heading3"/>
      </w:pPr>
      <w:r>
        <w:t>Loading CSV Files:</w:t>
      </w:r>
      <w:r w:rsidR="003C1F6E">
        <w:t xml:space="preserve"> (</w:t>
      </w:r>
      <w:hyperlink r:id="rId16" w:history="1">
        <w:r w:rsidR="003C1F6E" w:rsidRPr="00E875B4">
          <w:rPr>
            <w:rStyle w:val="Hyperlink"/>
          </w:rPr>
          <w:t>https://docs.python.org/2/library/csv.html</w:t>
        </w:r>
      </w:hyperlink>
      <w:r w:rsidR="003C1F6E">
        <w:t>)</w:t>
      </w:r>
    </w:p>
    <w:p w:rsidR="00F9653F" w:rsidRDefault="003C1F6E" w:rsidP="00F9653F">
      <w:r w:rsidRPr="003C1F6E">
        <w:t xml:space="preserve">The most common format for machine learning data is CSV files. There are </w:t>
      </w:r>
      <w:proofErr w:type="gramStart"/>
      <w:r w:rsidRPr="003C1F6E">
        <w:t>a number of</w:t>
      </w:r>
      <w:proofErr w:type="gramEnd"/>
      <w:r w:rsidRPr="003C1F6E">
        <w:t xml:space="preserve"> ways to load a CSV file in Python.</w:t>
      </w:r>
    </w:p>
    <w:p w:rsidR="003C1F6E" w:rsidRDefault="003C1F6E" w:rsidP="00F9653F">
      <w:r w:rsidRPr="003C1F6E">
        <w:t xml:space="preserve">There are </w:t>
      </w:r>
      <w:proofErr w:type="gramStart"/>
      <w:r>
        <w:t>a number of</w:t>
      </w:r>
      <w:proofErr w:type="gramEnd"/>
      <w:r w:rsidRPr="003C1F6E">
        <w:t xml:space="preserve"> considerations when loading your machine learning data from CSV files.</w:t>
      </w:r>
    </w:p>
    <w:p w:rsidR="003C1F6E" w:rsidRDefault="003C1F6E" w:rsidP="003C1F6E">
      <w:pPr>
        <w:pStyle w:val="ListParagraph"/>
        <w:numPr>
          <w:ilvl w:val="0"/>
          <w:numId w:val="26"/>
        </w:numPr>
      </w:pPr>
      <w:r w:rsidRPr="003C1F6E">
        <w:rPr>
          <w:b/>
        </w:rPr>
        <w:t>CSV File Header</w:t>
      </w:r>
      <w:r>
        <w:t xml:space="preserve"> - </w:t>
      </w:r>
      <w:r w:rsidRPr="003C1F6E">
        <w:t>Does your data have a file header?</w:t>
      </w:r>
      <w:r>
        <w:t xml:space="preserve"> </w:t>
      </w:r>
    </w:p>
    <w:p w:rsidR="003C1F6E" w:rsidRPr="003C1F6E" w:rsidRDefault="003C1F6E" w:rsidP="003C1F6E">
      <w:pPr>
        <w:pStyle w:val="ListParagraph"/>
        <w:numPr>
          <w:ilvl w:val="1"/>
          <w:numId w:val="26"/>
        </w:numPr>
      </w:pPr>
      <w:r w:rsidRPr="003C1F6E">
        <w:t xml:space="preserve">If so this can help in automatically </w:t>
      </w:r>
      <w:r w:rsidRPr="003C1F6E">
        <w:rPr>
          <w:b/>
        </w:rPr>
        <w:t>assigning names to each column</w:t>
      </w:r>
      <w:r w:rsidRPr="003C1F6E">
        <w:t xml:space="preserve"> of data. If not, you may need to name your attributes manually.</w:t>
      </w:r>
    </w:p>
    <w:p w:rsidR="003C1F6E" w:rsidRPr="003C1F6E" w:rsidRDefault="003C1F6E" w:rsidP="003C1F6E">
      <w:pPr>
        <w:pStyle w:val="ListParagraph"/>
        <w:numPr>
          <w:ilvl w:val="1"/>
          <w:numId w:val="26"/>
        </w:numPr>
      </w:pPr>
      <w:r w:rsidRPr="003C1F6E">
        <w:t xml:space="preserve">Either way, you should explicitly specify </w:t>
      </w:r>
      <w:proofErr w:type="gramStart"/>
      <w:r w:rsidRPr="003C1F6E">
        <w:t>whether or not</w:t>
      </w:r>
      <w:proofErr w:type="gramEnd"/>
      <w:r w:rsidRPr="003C1F6E">
        <w:t xml:space="preserve"> your CSV file had a file header when loading your data.</w:t>
      </w:r>
    </w:p>
    <w:p w:rsidR="003C1F6E" w:rsidRPr="003C1F6E" w:rsidRDefault="003C1F6E" w:rsidP="003C1F6E">
      <w:pPr>
        <w:pStyle w:val="ListParagraph"/>
        <w:numPr>
          <w:ilvl w:val="0"/>
          <w:numId w:val="26"/>
        </w:numPr>
      </w:pPr>
      <w:r w:rsidRPr="003C1F6E">
        <w:rPr>
          <w:b/>
        </w:rPr>
        <w:t>Comments</w:t>
      </w:r>
      <w:r>
        <w:t xml:space="preserve"> - </w:t>
      </w:r>
      <w:r w:rsidRPr="003C1F6E">
        <w:t>Comments in a CSV file are indicated by a hash (“#”) at the start of a line.</w:t>
      </w:r>
    </w:p>
    <w:p w:rsidR="003C1F6E" w:rsidRPr="003C1F6E" w:rsidRDefault="003C1F6E" w:rsidP="003C1F6E">
      <w:pPr>
        <w:pStyle w:val="ListParagraph"/>
        <w:numPr>
          <w:ilvl w:val="1"/>
          <w:numId w:val="26"/>
        </w:numPr>
      </w:pPr>
      <w:r w:rsidRPr="003C1F6E">
        <w:t xml:space="preserve">If you have comments in your file, depending on the method used to load your data, you may need to indicate </w:t>
      </w:r>
      <w:proofErr w:type="gramStart"/>
      <w:r w:rsidRPr="003C1F6E">
        <w:t>whether or not</w:t>
      </w:r>
      <w:proofErr w:type="gramEnd"/>
      <w:r w:rsidRPr="003C1F6E">
        <w:t xml:space="preserve"> to expect comments and the character to expect to signify a comment line.</w:t>
      </w:r>
    </w:p>
    <w:p w:rsidR="003C1F6E" w:rsidRPr="003C1F6E" w:rsidRDefault="003C1F6E" w:rsidP="003C1F6E">
      <w:pPr>
        <w:pStyle w:val="ListParagraph"/>
        <w:numPr>
          <w:ilvl w:val="0"/>
          <w:numId w:val="26"/>
        </w:numPr>
      </w:pPr>
      <w:r w:rsidRPr="003C1F6E">
        <w:rPr>
          <w:b/>
        </w:rPr>
        <w:t>Delimiter</w:t>
      </w:r>
      <w:r>
        <w:t xml:space="preserve"> - </w:t>
      </w:r>
      <w:r w:rsidRPr="003C1F6E">
        <w:t>The standard delimiter that separates values in fields is the comma (“,”) character.</w:t>
      </w:r>
    </w:p>
    <w:p w:rsidR="003C1F6E" w:rsidRPr="003C1F6E" w:rsidRDefault="003C1F6E" w:rsidP="003C1F6E">
      <w:pPr>
        <w:pStyle w:val="ListParagraph"/>
        <w:numPr>
          <w:ilvl w:val="1"/>
          <w:numId w:val="26"/>
        </w:numPr>
      </w:pPr>
      <w:r w:rsidRPr="003C1F6E">
        <w:t>Your file could use a different delimiter like tab (“\t”) in which case you must specify it explicitly.</w:t>
      </w:r>
    </w:p>
    <w:p w:rsidR="003C1F6E" w:rsidRPr="003C1F6E" w:rsidRDefault="003C1F6E" w:rsidP="003C1F6E">
      <w:pPr>
        <w:pStyle w:val="ListParagraph"/>
        <w:numPr>
          <w:ilvl w:val="0"/>
          <w:numId w:val="26"/>
        </w:numPr>
      </w:pPr>
      <w:r w:rsidRPr="003C1F6E">
        <w:rPr>
          <w:b/>
        </w:rPr>
        <w:t>Quotes</w:t>
      </w:r>
      <w:r>
        <w:t xml:space="preserve"> - </w:t>
      </w:r>
      <w:r w:rsidRPr="003C1F6E">
        <w:t>Sometimes field values can have spaces. In these CSV files the values are often quoted.</w:t>
      </w:r>
    </w:p>
    <w:p w:rsidR="003C1F6E" w:rsidRPr="003C1F6E" w:rsidRDefault="003C1F6E" w:rsidP="003C1F6E">
      <w:pPr>
        <w:pStyle w:val="ListParagraph"/>
        <w:numPr>
          <w:ilvl w:val="1"/>
          <w:numId w:val="26"/>
        </w:numPr>
      </w:pPr>
      <w:r w:rsidRPr="003C1F6E">
        <w:t>The default quote character is the double quotation marks “\””. Other characters can be used, and you must specify the quote character used in your file.</w:t>
      </w:r>
    </w:p>
    <w:p w:rsidR="00BC3B48" w:rsidRDefault="00BC3B48">
      <w:r>
        <w:br w:type="page"/>
      </w:r>
    </w:p>
    <w:p w:rsidR="003C1F6E" w:rsidRDefault="003C1F6E" w:rsidP="003C1F6E">
      <w:r w:rsidRPr="003C1F6E">
        <w:lastRenderedPageBreak/>
        <w:t>For example, you can download the </w:t>
      </w:r>
      <w:hyperlink r:id="rId17" w:history="1">
        <w:r w:rsidRPr="003C1F6E">
          <w:rPr>
            <w:rStyle w:val="Hyperlink"/>
          </w:rPr>
          <w:t>Pima Indians dataset</w:t>
        </w:r>
      </w:hyperlink>
      <w:r w:rsidRPr="003C1F6E">
        <w:t> into your local directory (update: </w:t>
      </w:r>
      <w:hyperlink r:id="rId18" w:history="1">
        <w:r w:rsidRPr="003C1F6E">
          <w:rPr>
            <w:rStyle w:val="Hyperlink"/>
          </w:rPr>
          <w:t>download from here</w:t>
        </w:r>
      </w:hyperlink>
      <w:r w:rsidRPr="003C1F6E">
        <w:t>). All fields are numeric and there is no header line.</w:t>
      </w:r>
    </w:p>
    <w:p w:rsidR="003C1F6E" w:rsidRDefault="003C1F6E" w:rsidP="003C1F6E">
      <w:pPr>
        <w:pStyle w:val="Heading4"/>
      </w:pPr>
      <w:r>
        <w:t>Load CSV with Python Standard Library:</w:t>
      </w:r>
    </w:p>
    <w:p w:rsidR="00730A59" w:rsidRPr="00730A59" w:rsidRDefault="00730A59" w:rsidP="00730A59">
      <w:proofErr w:type="gramStart"/>
      <w:r>
        <w:t>Code :</w:t>
      </w:r>
      <w:proofErr w:type="gramEnd"/>
    </w:p>
    <w:p w:rsidR="003C1F6E" w:rsidRDefault="003C1F6E" w:rsidP="00E1136F">
      <w:pPr>
        <w:pStyle w:val="ListParagraph"/>
      </w:pPr>
      <w:r>
        <w:t># Load CSV (using python)</w:t>
      </w:r>
    </w:p>
    <w:p w:rsidR="003C1F6E" w:rsidRPr="00730A59" w:rsidRDefault="003C1F6E" w:rsidP="00E1136F">
      <w:pPr>
        <w:pStyle w:val="ListParagraph"/>
        <w:rPr>
          <w:b/>
        </w:rPr>
      </w:pPr>
      <w:r w:rsidRPr="00730A59">
        <w:rPr>
          <w:b/>
        </w:rPr>
        <w:t>import csv</w:t>
      </w:r>
    </w:p>
    <w:p w:rsidR="003C1F6E" w:rsidRDefault="003C1F6E" w:rsidP="00E1136F">
      <w:pPr>
        <w:pStyle w:val="ListParagraph"/>
      </w:pPr>
      <w:r>
        <w:t xml:space="preserve">import </w:t>
      </w:r>
      <w:proofErr w:type="spellStart"/>
      <w:r>
        <w:t>numpy</w:t>
      </w:r>
      <w:proofErr w:type="spellEnd"/>
    </w:p>
    <w:p w:rsidR="003C1F6E" w:rsidRDefault="003C1F6E" w:rsidP="00E1136F">
      <w:pPr>
        <w:pStyle w:val="ListParagraph"/>
      </w:pPr>
      <w:r>
        <w:t>filename = 'pima-indians-diabetes.data.csv'</w:t>
      </w:r>
    </w:p>
    <w:p w:rsidR="003C1F6E" w:rsidRPr="00730A59" w:rsidRDefault="003C1F6E" w:rsidP="00E1136F">
      <w:pPr>
        <w:pStyle w:val="ListParagraph"/>
        <w:rPr>
          <w:b/>
        </w:rPr>
      </w:pPr>
      <w:proofErr w:type="spellStart"/>
      <w:r w:rsidRPr="00730A59">
        <w:rPr>
          <w:b/>
        </w:rPr>
        <w:t>raw_data</w:t>
      </w:r>
      <w:proofErr w:type="spellEnd"/>
      <w:r w:rsidRPr="00730A59">
        <w:rPr>
          <w:b/>
        </w:rPr>
        <w:t xml:space="preserve"> = </w:t>
      </w:r>
      <w:proofErr w:type="gramStart"/>
      <w:r w:rsidRPr="00730A59">
        <w:rPr>
          <w:b/>
        </w:rPr>
        <w:t>open(</w:t>
      </w:r>
      <w:proofErr w:type="gramEnd"/>
      <w:r w:rsidRPr="00730A59">
        <w:rPr>
          <w:b/>
        </w:rPr>
        <w:t>filename, '</w:t>
      </w:r>
      <w:proofErr w:type="spellStart"/>
      <w:r w:rsidRPr="00730A59">
        <w:rPr>
          <w:b/>
        </w:rPr>
        <w:t>rt</w:t>
      </w:r>
      <w:proofErr w:type="spellEnd"/>
      <w:r w:rsidRPr="00730A59">
        <w:rPr>
          <w:b/>
        </w:rPr>
        <w:t>')</w:t>
      </w:r>
    </w:p>
    <w:p w:rsidR="003C1F6E" w:rsidRDefault="003C1F6E" w:rsidP="00E1136F">
      <w:pPr>
        <w:pStyle w:val="ListParagraph"/>
      </w:pPr>
      <w:r>
        <w:t xml:space="preserve">reader = </w:t>
      </w:r>
      <w:proofErr w:type="spellStart"/>
      <w:proofErr w:type="gramStart"/>
      <w:r w:rsidRPr="00730A59">
        <w:rPr>
          <w:b/>
        </w:rPr>
        <w:t>csv.reader</w:t>
      </w:r>
      <w:proofErr w:type="spellEnd"/>
      <w:proofErr w:type="gramEnd"/>
      <w:r w:rsidRPr="00730A59">
        <w:rPr>
          <w:b/>
        </w:rPr>
        <w:t>(</w:t>
      </w:r>
      <w:proofErr w:type="spellStart"/>
      <w:r w:rsidRPr="00730A59">
        <w:rPr>
          <w:b/>
        </w:rPr>
        <w:t>raw_data</w:t>
      </w:r>
      <w:proofErr w:type="spellEnd"/>
      <w:r w:rsidRPr="00730A59">
        <w:rPr>
          <w:b/>
        </w:rPr>
        <w:t>, delimiter=',', quoting=</w:t>
      </w:r>
      <w:proofErr w:type="spellStart"/>
      <w:r w:rsidRPr="00730A59">
        <w:rPr>
          <w:b/>
        </w:rPr>
        <w:t>csv.QUOTE_NONE</w:t>
      </w:r>
      <w:proofErr w:type="spellEnd"/>
      <w:r w:rsidRPr="00730A59">
        <w:rPr>
          <w:b/>
        </w:rPr>
        <w:t>)</w:t>
      </w:r>
    </w:p>
    <w:p w:rsidR="003C1F6E" w:rsidRDefault="003C1F6E" w:rsidP="00E1136F">
      <w:pPr>
        <w:pStyle w:val="ListParagraph"/>
      </w:pPr>
      <w:r>
        <w:t>x = list(reader)</w:t>
      </w:r>
    </w:p>
    <w:p w:rsidR="003C1F6E" w:rsidRPr="00730A59" w:rsidRDefault="003C1F6E" w:rsidP="00E1136F">
      <w:pPr>
        <w:pStyle w:val="ListParagraph"/>
      </w:pPr>
      <w:r w:rsidRPr="00730A59">
        <w:rPr>
          <w:b/>
        </w:rPr>
        <w:t xml:space="preserve">data = </w:t>
      </w:r>
      <w:proofErr w:type="spellStart"/>
      <w:proofErr w:type="gramStart"/>
      <w:r w:rsidRPr="00730A59">
        <w:rPr>
          <w:b/>
        </w:rPr>
        <w:t>numpy.array</w:t>
      </w:r>
      <w:proofErr w:type="spellEnd"/>
      <w:proofErr w:type="gramEnd"/>
      <w:r w:rsidRPr="00730A59">
        <w:rPr>
          <w:b/>
        </w:rPr>
        <w:t>(x).</w:t>
      </w:r>
      <w:proofErr w:type="spellStart"/>
      <w:r w:rsidRPr="00730A59">
        <w:rPr>
          <w:b/>
        </w:rPr>
        <w:t>astype</w:t>
      </w:r>
      <w:proofErr w:type="spellEnd"/>
      <w:r w:rsidRPr="00730A59">
        <w:rPr>
          <w:b/>
        </w:rPr>
        <w:t>('float')</w:t>
      </w:r>
      <w:r w:rsidR="00730A59">
        <w:rPr>
          <w:b/>
        </w:rPr>
        <w:t xml:space="preserve"> </w:t>
      </w:r>
      <w:r w:rsidR="00730A59">
        <w:t xml:space="preserve"># convert to </w:t>
      </w:r>
      <w:proofErr w:type="spellStart"/>
      <w:r w:rsidR="00730A59">
        <w:t>Numpy</w:t>
      </w:r>
      <w:proofErr w:type="spellEnd"/>
      <w:r w:rsidR="00730A59">
        <w:t xml:space="preserve"> array</w:t>
      </w:r>
    </w:p>
    <w:p w:rsidR="00310FF0" w:rsidRDefault="003C1F6E" w:rsidP="00E1136F">
      <w:pPr>
        <w:pStyle w:val="ListParagraph"/>
      </w:pPr>
      <w:r>
        <w:t>print(</w:t>
      </w:r>
      <w:proofErr w:type="spellStart"/>
      <w:proofErr w:type="gramStart"/>
      <w:r>
        <w:t>data.shape</w:t>
      </w:r>
      <w:proofErr w:type="spellEnd"/>
      <w:proofErr w:type="gramEnd"/>
      <w:r>
        <w:t>)</w:t>
      </w:r>
    </w:p>
    <w:p w:rsidR="00310FF0" w:rsidRDefault="003C1F6E" w:rsidP="00310FF0">
      <w:r w:rsidRPr="003C1F6E">
        <w:t>The example loads an object that can iterate over each row of the data and can easily be converted into a NumPy array.</w:t>
      </w:r>
    </w:p>
    <w:p w:rsidR="00730A59" w:rsidRDefault="00BC3B48" w:rsidP="00BC3B48">
      <w:pPr>
        <w:pStyle w:val="Heading4"/>
      </w:pPr>
      <w:r>
        <w:t>Load CSV with NumPy library:</w:t>
      </w:r>
    </w:p>
    <w:p w:rsidR="00BC3B48" w:rsidRDefault="00BC3B48" w:rsidP="00BC3B48">
      <w:proofErr w:type="gramStart"/>
      <w:r>
        <w:t>Code :</w:t>
      </w:r>
      <w:proofErr w:type="gramEnd"/>
    </w:p>
    <w:p w:rsidR="00BC3B48" w:rsidRDefault="00BC3B48" w:rsidP="00E1136F">
      <w:pPr>
        <w:pStyle w:val="ListParagraph"/>
      </w:pPr>
      <w:r>
        <w:t># Load CSV</w:t>
      </w:r>
      <w:r w:rsidR="00E1136F">
        <w:t xml:space="preserve"> using NumPy</w:t>
      </w:r>
    </w:p>
    <w:p w:rsidR="00BC3B48" w:rsidRPr="00E1136F" w:rsidRDefault="00BC3B48" w:rsidP="00E1136F">
      <w:pPr>
        <w:pStyle w:val="ListParagraph"/>
        <w:rPr>
          <w:b/>
        </w:rPr>
      </w:pPr>
      <w:r w:rsidRPr="00E1136F">
        <w:rPr>
          <w:b/>
        </w:rPr>
        <w:t xml:space="preserve">import </w:t>
      </w:r>
      <w:proofErr w:type="spellStart"/>
      <w:r w:rsidRPr="00E1136F">
        <w:rPr>
          <w:b/>
        </w:rPr>
        <w:t>numpy</w:t>
      </w:r>
      <w:proofErr w:type="spellEnd"/>
      <w:r w:rsidR="00E1136F" w:rsidRPr="00E1136F">
        <w:rPr>
          <w:b/>
        </w:rPr>
        <w:t xml:space="preserve"> as np</w:t>
      </w:r>
    </w:p>
    <w:p w:rsidR="00BC3B48" w:rsidRDefault="00BC3B48" w:rsidP="00E1136F">
      <w:pPr>
        <w:pStyle w:val="ListParagraph"/>
      </w:pPr>
      <w:r>
        <w:t>filename = 'pima-indians-diabetes.data.csv'</w:t>
      </w:r>
    </w:p>
    <w:p w:rsidR="00BC3B48" w:rsidRDefault="00BC3B48" w:rsidP="00E1136F">
      <w:pPr>
        <w:pStyle w:val="ListParagraph"/>
      </w:pPr>
      <w:proofErr w:type="spellStart"/>
      <w:r>
        <w:t>raw_data</w:t>
      </w:r>
      <w:proofErr w:type="spellEnd"/>
      <w:r>
        <w:t xml:space="preserve"> = </w:t>
      </w:r>
      <w:proofErr w:type="gramStart"/>
      <w:r>
        <w:t>open(</w:t>
      </w:r>
      <w:proofErr w:type="gramEnd"/>
      <w:r>
        <w:t>filename, '</w:t>
      </w:r>
      <w:proofErr w:type="spellStart"/>
      <w:r>
        <w:t>rt</w:t>
      </w:r>
      <w:proofErr w:type="spellEnd"/>
      <w:r>
        <w:t>')</w:t>
      </w:r>
    </w:p>
    <w:p w:rsidR="00BC3B48" w:rsidRDefault="00BC3B48" w:rsidP="00E1136F">
      <w:pPr>
        <w:pStyle w:val="ListParagraph"/>
      </w:pPr>
      <w:r>
        <w:t xml:space="preserve">data = </w:t>
      </w:r>
      <w:proofErr w:type="spellStart"/>
      <w:proofErr w:type="gramStart"/>
      <w:r w:rsidR="00E1136F">
        <w:rPr>
          <w:b/>
        </w:rPr>
        <w:t>np</w:t>
      </w:r>
      <w:r w:rsidRPr="00BC3B48">
        <w:rPr>
          <w:b/>
        </w:rPr>
        <w:t>.loadtxt</w:t>
      </w:r>
      <w:proofErr w:type="spellEnd"/>
      <w:proofErr w:type="gramEnd"/>
      <w:r w:rsidRPr="00BC3B48">
        <w:rPr>
          <w:b/>
        </w:rPr>
        <w:t>(</w:t>
      </w:r>
      <w:proofErr w:type="spellStart"/>
      <w:r w:rsidRPr="00BC3B48">
        <w:rPr>
          <w:b/>
        </w:rPr>
        <w:t>raw_data</w:t>
      </w:r>
      <w:proofErr w:type="spellEnd"/>
      <w:r w:rsidRPr="00BC3B48">
        <w:rPr>
          <w:b/>
        </w:rPr>
        <w:t>, delimiter=",")</w:t>
      </w:r>
    </w:p>
    <w:p w:rsidR="00BC3B48" w:rsidRPr="00BC3B48" w:rsidRDefault="00BC3B48" w:rsidP="00E1136F">
      <w:pPr>
        <w:pStyle w:val="ListParagraph"/>
      </w:pPr>
      <w:r>
        <w:t>print(</w:t>
      </w:r>
      <w:proofErr w:type="spellStart"/>
      <w:proofErr w:type="gramStart"/>
      <w:r>
        <w:t>data.shape</w:t>
      </w:r>
      <w:proofErr w:type="spellEnd"/>
      <w:proofErr w:type="gramEnd"/>
      <w:r>
        <w:t>)</w:t>
      </w:r>
    </w:p>
    <w:p w:rsidR="00BC3B48" w:rsidRDefault="00BC3B48" w:rsidP="00310FF0">
      <w:r w:rsidRPr="00BC3B48">
        <w:t>You can load your CSV data using NumPy and the </w:t>
      </w:r>
      <w:proofErr w:type="spellStart"/>
      <w:proofErr w:type="gramStart"/>
      <w:r w:rsidRPr="00BC3B48">
        <w:rPr>
          <w:b/>
          <w:i/>
          <w:iCs/>
        </w:rPr>
        <w:t>numpy.loadtxt</w:t>
      </w:r>
      <w:proofErr w:type="spellEnd"/>
      <w:proofErr w:type="gramEnd"/>
      <w:r w:rsidRPr="00BC3B48">
        <w:rPr>
          <w:b/>
          <w:i/>
          <w:iCs/>
        </w:rPr>
        <w:t>()</w:t>
      </w:r>
      <w:r w:rsidRPr="00BC3B48">
        <w:t> function</w:t>
      </w:r>
      <w:r>
        <w:t>.</w:t>
      </w:r>
    </w:p>
    <w:p w:rsidR="00BC3B48" w:rsidRDefault="00E1136F" w:rsidP="00310FF0">
      <w:r>
        <w:t xml:space="preserve">We can also </w:t>
      </w:r>
      <w:r w:rsidRPr="00E1136F">
        <w:t xml:space="preserve">load the same dataset </w:t>
      </w:r>
      <w:r w:rsidRPr="00E1136F">
        <w:rPr>
          <w:u w:val="single"/>
        </w:rPr>
        <w:t>directly from a URL</w:t>
      </w:r>
      <w:r w:rsidRPr="00E1136F">
        <w:t xml:space="preserve"> as follows:</w:t>
      </w:r>
    </w:p>
    <w:p w:rsidR="00E1136F" w:rsidRDefault="00E1136F" w:rsidP="00E1136F">
      <w:pPr>
        <w:pStyle w:val="ListParagraph"/>
      </w:pPr>
      <w:r>
        <w:t># Load CSV from URL using NumPy</w:t>
      </w:r>
    </w:p>
    <w:p w:rsidR="00E1136F" w:rsidRDefault="00E1136F" w:rsidP="00E1136F">
      <w:pPr>
        <w:pStyle w:val="ListParagraph"/>
      </w:pPr>
      <w:r>
        <w:t xml:space="preserve">import </w:t>
      </w:r>
      <w:proofErr w:type="spellStart"/>
      <w:r>
        <w:t>numpy</w:t>
      </w:r>
      <w:proofErr w:type="spellEnd"/>
      <w:r>
        <w:t xml:space="preserve"> as np</w:t>
      </w:r>
    </w:p>
    <w:p w:rsidR="00E1136F" w:rsidRPr="00E1136F" w:rsidRDefault="00E1136F" w:rsidP="00E1136F">
      <w:pPr>
        <w:pStyle w:val="ListParagraph"/>
        <w:rPr>
          <w:b/>
        </w:rPr>
      </w:pPr>
      <w:r w:rsidRPr="00E1136F">
        <w:rPr>
          <w:b/>
        </w:rPr>
        <w:t xml:space="preserve">from </w:t>
      </w:r>
      <w:proofErr w:type="spellStart"/>
      <w:proofErr w:type="gramStart"/>
      <w:r w:rsidRPr="00E1136F">
        <w:rPr>
          <w:b/>
        </w:rPr>
        <w:t>urllib.request</w:t>
      </w:r>
      <w:proofErr w:type="spellEnd"/>
      <w:proofErr w:type="gramEnd"/>
      <w:r w:rsidRPr="00E1136F">
        <w:rPr>
          <w:b/>
        </w:rPr>
        <w:t xml:space="preserve"> import </w:t>
      </w:r>
      <w:proofErr w:type="spellStart"/>
      <w:r w:rsidRPr="00E1136F">
        <w:rPr>
          <w:b/>
        </w:rPr>
        <w:t>urlopen</w:t>
      </w:r>
      <w:proofErr w:type="spellEnd"/>
    </w:p>
    <w:p w:rsidR="00E1136F" w:rsidRDefault="00E1136F" w:rsidP="00E1136F">
      <w:pPr>
        <w:pStyle w:val="ListParagraph"/>
      </w:pPr>
      <w:proofErr w:type="spellStart"/>
      <w:r>
        <w:t>url</w:t>
      </w:r>
      <w:proofErr w:type="spellEnd"/>
      <w:r>
        <w:t xml:space="preserve"> = 'https://raw.githubusercontent.com/jbrownlee/Datasets/master/pima-indians-diabetes.data.csv'</w:t>
      </w:r>
    </w:p>
    <w:p w:rsidR="00E1136F" w:rsidRPr="00E1136F" w:rsidRDefault="00E1136F" w:rsidP="00E1136F">
      <w:pPr>
        <w:pStyle w:val="ListParagraph"/>
        <w:rPr>
          <w:b/>
        </w:rPr>
      </w:pPr>
      <w:proofErr w:type="spellStart"/>
      <w:r w:rsidRPr="00E1136F">
        <w:rPr>
          <w:b/>
        </w:rPr>
        <w:t>raw_data</w:t>
      </w:r>
      <w:proofErr w:type="spellEnd"/>
      <w:r w:rsidRPr="00E1136F">
        <w:rPr>
          <w:b/>
        </w:rPr>
        <w:t xml:space="preserve"> = </w:t>
      </w:r>
      <w:proofErr w:type="spellStart"/>
      <w:r w:rsidRPr="00E1136F">
        <w:rPr>
          <w:b/>
        </w:rPr>
        <w:t>urlopen</w:t>
      </w:r>
      <w:proofErr w:type="spellEnd"/>
      <w:r w:rsidRPr="00E1136F">
        <w:rPr>
          <w:b/>
        </w:rPr>
        <w:t>(</w:t>
      </w:r>
      <w:proofErr w:type="spellStart"/>
      <w:r w:rsidRPr="00E1136F">
        <w:rPr>
          <w:b/>
        </w:rPr>
        <w:t>url</w:t>
      </w:r>
      <w:proofErr w:type="spellEnd"/>
      <w:r w:rsidRPr="00E1136F">
        <w:rPr>
          <w:b/>
        </w:rPr>
        <w:t>)</w:t>
      </w:r>
    </w:p>
    <w:p w:rsidR="00E1136F" w:rsidRPr="00E1136F" w:rsidRDefault="00E1136F" w:rsidP="00E1136F">
      <w:pPr>
        <w:pStyle w:val="ListParagraph"/>
        <w:rPr>
          <w:b/>
        </w:rPr>
      </w:pPr>
      <w:r>
        <w:t xml:space="preserve">dataset = </w:t>
      </w:r>
      <w:proofErr w:type="spellStart"/>
      <w:proofErr w:type="gramStart"/>
      <w:r w:rsidRPr="00E1136F">
        <w:rPr>
          <w:b/>
        </w:rPr>
        <w:t>np.loadtxt</w:t>
      </w:r>
      <w:proofErr w:type="spellEnd"/>
      <w:proofErr w:type="gramEnd"/>
      <w:r w:rsidRPr="00E1136F">
        <w:rPr>
          <w:b/>
        </w:rPr>
        <w:t>(</w:t>
      </w:r>
      <w:proofErr w:type="spellStart"/>
      <w:r w:rsidRPr="00E1136F">
        <w:rPr>
          <w:b/>
        </w:rPr>
        <w:t>raw_data</w:t>
      </w:r>
      <w:proofErr w:type="spellEnd"/>
      <w:r w:rsidRPr="00E1136F">
        <w:rPr>
          <w:b/>
        </w:rPr>
        <w:t>, delimiter=",")</w:t>
      </w:r>
    </w:p>
    <w:p w:rsidR="00E1136F" w:rsidRPr="00310FF0" w:rsidRDefault="00E1136F" w:rsidP="00E1136F">
      <w:pPr>
        <w:pStyle w:val="ListParagraph"/>
      </w:pPr>
      <w:r>
        <w:t>print(</w:t>
      </w:r>
      <w:proofErr w:type="spellStart"/>
      <w:proofErr w:type="gramStart"/>
      <w:r>
        <w:t>dataset.shape</w:t>
      </w:r>
      <w:proofErr w:type="spellEnd"/>
      <w:proofErr w:type="gramEnd"/>
      <w:r>
        <w:t>)</w:t>
      </w:r>
    </w:p>
    <w:p w:rsidR="00D355EA" w:rsidRDefault="00E1136F" w:rsidP="00724A7A">
      <w:r w:rsidRPr="00E1136F">
        <w:t>For more information on the </w:t>
      </w:r>
      <w:proofErr w:type="spellStart"/>
      <w:r w:rsidR="005602A9">
        <w:fldChar w:fldCharType="begin"/>
      </w:r>
      <w:r w:rsidR="005602A9">
        <w:instrText xml:space="preserve"> HYPERLINK "http://docs.scipy.org/doc/numpy-1.10.0/reference/generated/numpy.loadtxt.html" </w:instrText>
      </w:r>
      <w:r w:rsidR="005602A9">
        <w:fldChar w:fldCharType="separate"/>
      </w:r>
      <w:r w:rsidRPr="00E1136F">
        <w:rPr>
          <w:rStyle w:val="Hyperlink"/>
        </w:rPr>
        <w:t>numpy.loadtxt</w:t>
      </w:r>
      <w:proofErr w:type="spellEnd"/>
      <w:r w:rsidRPr="00E1136F">
        <w:rPr>
          <w:rStyle w:val="Hyperlink"/>
        </w:rPr>
        <w:t>()</w:t>
      </w:r>
      <w:r w:rsidR="005602A9">
        <w:rPr>
          <w:rStyle w:val="Hyperlink"/>
        </w:rPr>
        <w:fldChar w:fldCharType="end"/>
      </w:r>
      <w:r w:rsidRPr="00E1136F">
        <w:t> function see the API documentation</w:t>
      </w:r>
      <w:r>
        <w:t>.</w:t>
      </w:r>
    </w:p>
    <w:p w:rsidR="00E1136F" w:rsidRDefault="00E1136F" w:rsidP="00724A7A"/>
    <w:p w:rsidR="00E1136F" w:rsidRDefault="00E50444" w:rsidP="00E50444">
      <w:pPr>
        <w:pStyle w:val="Heading4"/>
      </w:pPr>
      <w:r>
        <w:lastRenderedPageBreak/>
        <w:t>Load CSV with Pandas:</w:t>
      </w:r>
    </w:p>
    <w:p w:rsidR="00E50444" w:rsidRDefault="00E50444" w:rsidP="00E50444">
      <w:r w:rsidRPr="00E50444">
        <w:t>You can load your CSV data using Pandas and the </w:t>
      </w:r>
      <w:proofErr w:type="spellStart"/>
      <w:proofErr w:type="gramStart"/>
      <w:r w:rsidRPr="00E50444">
        <w:rPr>
          <w:i/>
          <w:iCs/>
        </w:rPr>
        <w:t>pandas.read</w:t>
      </w:r>
      <w:proofErr w:type="gramEnd"/>
      <w:r w:rsidRPr="00E50444">
        <w:rPr>
          <w:i/>
          <w:iCs/>
        </w:rPr>
        <w:t>_csv</w:t>
      </w:r>
      <w:proofErr w:type="spellEnd"/>
      <w:r w:rsidRPr="00E50444">
        <w:rPr>
          <w:i/>
          <w:iCs/>
        </w:rPr>
        <w:t>()</w:t>
      </w:r>
      <w:r w:rsidRPr="00E50444">
        <w:t> function.</w:t>
      </w:r>
    </w:p>
    <w:p w:rsidR="00E50444" w:rsidRDefault="00E50444" w:rsidP="00E50444">
      <w:r w:rsidRPr="00E50444">
        <w:t xml:space="preserve">This function is very flexible and is perhaps my </w:t>
      </w:r>
      <w:r w:rsidRPr="00E50444">
        <w:rPr>
          <w:b/>
          <w:u w:val="single"/>
        </w:rPr>
        <w:t>recommended approach</w:t>
      </w:r>
      <w:r w:rsidRPr="00E50444">
        <w:t xml:space="preserve"> for loading your machine learning data. The function returns a </w:t>
      </w:r>
      <w:proofErr w:type="spellStart"/>
      <w:r w:rsidR="005602A9">
        <w:fldChar w:fldCharType="begin"/>
      </w:r>
      <w:r w:rsidR="005602A9">
        <w:instrText xml:space="preserve"> HYPERLINK "http://pandas.pydata.org/pandas-docs/stable/generated/pandas.DataFrame.html" </w:instrText>
      </w:r>
      <w:r w:rsidR="005602A9">
        <w:fldChar w:fldCharType="separate"/>
      </w:r>
      <w:r w:rsidRPr="00E50444">
        <w:rPr>
          <w:rStyle w:val="Hyperlink"/>
        </w:rPr>
        <w:t>pandas.DataFrame</w:t>
      </w:r>
      <w:proofErr w:type="spellEnd"/>
      <w:r w:rsidR="005602A9">
        <w:rPr>
          <w:rStyle w:val="Hyperlink"/>
        </w:rPr>
        <w:fldChar w:fldCharType="end"/>
      </w:r>
      <w:r w:rsidRPr="00E50444">
        <w:t> that you can immediately start summarizing and plotting.</w:t>
      </w:r>
    </w:p>
    <w:p w:rsidR="00E50444" w:rsidRDefault="00E50444" w:rsidP="00E50444">
      <w:pPr>
        <w:pStyle w:val="ListParagraph"/>
      </w:pPr>
      <w:r>
        <w:t># Load CSV using Pandas</w:t>
      </w:r>
      <w:r w:rsidR="008211AA">
        <w:t>, specifying column names</w:t>
      </w:r>
    </w:p>
    <w:p w:rsidR="00E50444" w:rsidRDefault="00E50444" w:rsidP="00E50444">
      <w:pPr>
        <w:pStyle w:val="ListParagraph"/>
      </w:pPr>
      <w:r>
        <w:t>import pandas</w:t>
      </w:r>
    </w:p>
    <w:p w:rsidR="00E50444" w:rsidRDefault="00E50444" w:rsidP="00E50444">
      <w:pPr>
        <w:pStyle w:val="ListParagraph"/>
      </w:pPr>
      <w:r>
        <w:t>filename = 'pima-indians-diabetes.data.csv'</w:t>
      </w:r>
    </w:p>
    <w:p w:rsidR="00E50444" w:rsidRDefault="00E50444" w:rsidP="00E50444">
      <w:pPr>
        <w:pStyle w:val="ListParagraph"/>
      </w:pPr>
      <w:r>
        <w:t>names = ['</w:t>
      </w:r>
      <w:proofErr w:type="spellStart"/>
      <w:r>
        <w:t>preg</w:t>
      </w:r>
      <w:proofErr w:type="spellEnd"/>
      <w:r>
        <w:t>', '</w:t>
      </w:r>
      <w:proofErr w:type="spellStart"/>
      <w:r>
        <w:t>plas</w:t>
      </w:r>
      <w:proofErr w:type="spellEnd"/>
      <w:r>
        <w:t>', '</w:t>
      </w:r>
      <w:proofErr w:type="spellStart"/>
      <w:r>
        <w:t>pres</w:t>
      </w:r>
      <w:proofErr w:type="spellEnd"/>
      <w:r>
        <w:t>', 'skin', 'test', 'mass', '</w:t>
      </w:r>
      <w:proofErr w:type="spellStart"/>
      <w:r>
        <w:t>pedi</w:t>
      </w:r>
      <w:proofErr w:type="spellEnd"/>
      <w:r>
        <w:t>', 'age', 'class']</w:t>
      </w:r>
    </w:p>
    <w:p w:rsidR="00E50444" w:rsidRDefault="00E50444" w:rsidP="00E50444">
      <w:pPr>
        <w:pStyle w:val="ListParagraph"/>
      </w:pPr>
      <w:r>
        <w:t xml:space="preserve">data = </w:t>
      </w:r>
      <w:proofErr w:type="spellStart"/>
      <w:proofErr w:type="gramStart"/>
      <w:r w:rsidRPr="00343E68">
        <w:rPr>
          <w:b/>
        </w:rPr>
        <w:t>pandas.read</w:t>
      </w:r>
      <w:proofErr w:type="gramEnd"/>
      <w:r w:rsidRPr="00343E68">
        <w:rPr>
          <w:b/>
        </w:rPr>
        <w:t>_csv</w:t>
      </w:r>
      <w:proofErr w:type="spellEnd"/>
      <w:r w:rsidRPr="00343E68">
        <w:rPr>
          <w:b/>
        </w:rPr>
        <w:t>(filename, names=names)</w:t>
      </w:r>
    </w:p>
    <w:p w:rsidR="00E50444" w:rsidRDefault="00E50444" w:rsidP="00E50444">
      <w:pPr>
        <w:pStyle w:val="ListParagraph"/>
      </w:pPr>
      <w:r>
        <w:t>print(</w:t>
      </w:r>
      <w:proofErr w:type="spellStart"/>
      <w:proofErr w:type="gramStart"/>
      <w:r>
        <w:t>data.shape</w:t>
      </w:r>
      <w:proofErr w:type="spellEnd"/>
      <w:proofErr w:type="gramEnd"/>
      <w:r>
        <w:t>)</w:t>
      </w:r>
    </w:p>
    <w:p w:rsidR="00E50444" w:rsidRDefault="00E50444" w:rsidP="00E50444">
      <w:r w:rsidRPr="00E50444">
        <w:t>We can also load CSV data directly from a URL.</w:t>
      </w:r>
    </w:p>
    <w:p w:rsidR="00343E68" w:rsidRDefault="00343E68" w:rsidP="00343E68">
      <w:pPr>
        <w:pStyle w:val="ListParagraph"/>
      </w:pPr>
      <w:r>
        <w:t># Load CSV using Pandas from URL</w:t>
      </w:r>
    </w:p>
    <w:p w:rsidR="00343E68" w:rsidRDefault="00343E68" w:rsidP="00343E68">
      <w:pPr>
        <w:pStyle w:val="ListParagraph"/>
      </w:pPr>
      <w:r>
        <w:t>import pandas</w:t>
      </w:r>
    </w:p>
    <w:p w:rsidR="00343E68" w:rsidRDefault="00343E68" w:rsidP="00343E68">
      <w:pPr>
        <w:pStyle w:val="ListParagraph"/>
      </w:pPr>
      <w:proofErr w:type="spellStart"/>
      <w:r>
        <w:t>url</w:t>
      </w:r>
      <w:proofErr w:type="spellEnd"/>
      <w:r>
        <w:t xml:space="preserve"> = "https://raw.githubusercontent.com/jbrownlee/Datasets/master/pima-indians-diabetes.data.csv"</w:t>
      </w:r>
    </w:p>
    <w:p w:rsidR="00343E68" w:rsidRDefault="00343E68" w:rsidP="00343E68">
      <w:pPr>
        <w:pStyle w:val="ListParagraph"/>
      </w:pPr>
      <w:r>
        <w:t>names = ['</w:t>
      </w:r>
      <w:proofErr w:type="spellStart"/>
      <w:r>
        <w:t>preg</w:t>
      </w:r>
      <w:proofErr w:type="spellEnd"/>
      <w:r>
        <w:t>', '</w:t>
      </w:r>
      <w:proofErr w:type="spellStart"/>
      <w:r>
        <w:t>plas</w:t>
      </w:r>
      <w:proofErr w:type="spellEnd"/>
      <w:r>
        <w:t>', '</w:t>
      </w:r>
      <w:proofErr w:type="spellStart"/>
      <w:r>
        <w:t>pres</w:t>
      </w:r>
      <w:proofErr w:type="spellEnd"/>
      <w:r>
        <w:t>', 'skin', 'test', 'mass', '</w:t>
      </w:r>
      <w:proofErr w:type="spellStart"/>
      <w:r>
        <w:t>pedi</w:t>
      </w:r>
      <w:proofErr w:type="spellEnd"/>
      <w:r>
        <w:t>', 'age', 'class']</w:t>
      </w:r>
    </w:p>
    <w:p w:rsidR="00343E68" w:rsidRDefault="00343E68" w:rsidP="00343E68">
      <w:pPr>
        <w:pStyle w:val="ListParagraph"/>
      </w:pPr>
      <w:r>
        <w:t xml:space="preserve">data = </w:t>
      </w:r>
      <w:proofErr w:type="spellStart"/>
      <w:proofErr w:type="gramStart"/>
      <w:r w:rsidRPr="00343E68">
        <w:rPr>
          <w:b/>
        </w:rPr>
        <w:t>pandas.read</w:t>
      </w:r>
      <w:proofErr w:type="gramEnd"/>
      <w:r w:rsidRPr="00343E68">
        <w:rPr>
          <w:b/>
        </w:rPr>
        <w:t>_csv</w:t>
      </w:r>
      <w:proofErr w:type="spellEnd"/>
      <w:r w:rsidRPr="00343E68">
        <w:rPr>
          <w:b/>
        </w:rPr>
        <w:t>(</w:t>
      </w:r>
      <w:proofErr w:type="spellStart"/>
      <w:r w:rsidRPr="00343E68">
        <w:rPr>
          <w:b/>
        </w:rPr>
        <w:t>url</w:t>
      </w:r>
      <w:proofErr w:type="spellEnd"/>
      <w:r w:rsidRPr="00343E68">
        <w:rPr>
          <w:b/>
        </w:rPr>
        <w:t>, names=names)</w:t>
      </w:r>
    </w:p>
    <w:p w:rsidR="00343E68" w:rsidRDefault="00343E68" w:rsidP="00343E68">
      <w:pPr>
        <w:pStyle w:val="ListParagraph"/>
      </w:pPr>
      <w:r>
        <w:t>print(</w:t>
      </w:r>
      <w:proofErr w:type="spellStart"/>
      <w:proofErr w:type="gramStart"/>
      <w:r>
        <w:t>data.shape</w:t>
      </w:r>
      <w:proofErr w:type="spellEnd"/>
      <w:proofErr w:type="gramEnd"/>
      <w:r>
        <w:t>)</w:t>
      </w:r>
    </w:p>
    <w:p w:rsidR="00343E68" w:rsidRDefault="00343E68" w:rsidP="00343E68">
      <w:r w:rsidRPr="00343E68">
        <w:t>To learn more about the </w:t>
      </w:r>
      <w:proofErr w:type="spellStart"/>
      <w:r w:rsidR="005602A9">
        <w:fldChar w:fldCharType="begin"/>
      </w:r>
      <w:r w:rsidR="005602A9">
        <w:instrText xml:space="preserve"> HYPERLINK "http://pandas.pydata.org/pandas-docs/stable/generated/pandas.read_csv.html" </w:instrText>
      </w:r>
      <w:r w:rsidR="005602A9">
        <w:fldChar w:fldCharType="separate"/>
      </w:r>
      <w:r w:rsidRPr="00343E68">
        <w:rPr>
          <w:rStyle w:val="Hyperlink"/>
        </w:rPr>
        <w:t>pandas.read_csv</w:t>
      </w:r>
      <w:proofErr w:type="spellEnd"/>
      <w:r w:rsidRPr="00343E68">
        <w:rPr>
          <w:rStyle w:val="Hyperlink"/>
        </w:rPr>
        <w:t>()</w:t>
      </w:r>
      <w:r w:rsidR="005602A9">
        <w:rPr>
          <w:rStyle w:val="Hyperlink"/>
        </w:rPr>
        <w:fldChar w:fldCharType="end"/>
      </w:r>
      <w:r w:rsidRPr="00343E68">
        <w:t> function you can refer to the API documentation.</w:t>
      </w:r>
    </w:p>
    <w:p w:rsidR="008211AA" w:rsidRDefault="008211AA">
      <w:r>
        <w:t xml:space="preserve">For more examples, check this link: </w:t>
      </w:r>
      <w:hyperlink r:id="rId19" w:history="1">
        <w:r w:rsidRPr="00E875B4">
          <w:rPr>
            <w:rStyle w:val="Hyperlink"/>
          </w:rPr>
          <w:t>https://chrisalbon.com/python/data_wrangling/pandas_dataframe_importing_csv/</w:t>
        </w:r>
      </w:hyperlink>
    </w:p>
    <w:p w:rsidR="008211AA" w:rsidRDefault="008211AA" w:rsidP="008211AA">
      <w:pPr>
        <w:pStyle w:val="Heading5"/>
      </w:pPr>
      <w:r w:rsidRPr="008211AA">
        <w:t>Load a csv with no headers</w:t>
      </w:r>
      <w:r>
        <w:t>:</w:t>
      </w:r>
    </w:p>
    <w:p w:rsidR="008211AA" w:rsidRPr="008211AA" w:rsidRDefault="008211AA" w:rsidP="008211AA">
      <w:pPr>
        <w:pBdr>
          <w:top w:val="single" w:sz="6" w:space="12" w:color="CCCCCC"/>
          <w:left w:val="single" w:sz="6" w:space="12" w:color="CCCCCC"/>
          <w:bottom w:val="single" w:sz="6" w:space="12" w:color="CCCCCC"/>
          <w:right w:val="single" w:sz="6" w:space="12" w:color="CCCCC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20" w:line="240" w:lineRule="auto"/>
        <w:rPr>
          <w:rFonts w:asciiTheme="majorHAnsi" w:eastAsia="Times New Roman" w:hAnsiTheme="majorHAnsi" w:cs="Courier New"/>
          <w:color w:val="212529"/>
        </w:rPr>
      </w:pPr>
      <w:proofErr w:type="spellStart"/>
      <w:r w:rsidRPr="008211AA">
        <w:rPr>
          <w:rFonts w:asciiTheme="majorHAnsi" w:eastAsia="Times New Roman" w:hAnsiTheme="majorHAnsi" w:cs="Courier New"/>
          <w:color w:val="4B4B4B"/>
        </w:rPr>
        <w:t>df</w:t>
      </w:r>
      <w:proofErr w:type="spellEnd"/>
      <w:r w:rsidRPr="008211AA">
        <w:rPr>
          <w:rFonts w:asciiTheme="majorHAnsi" w:eastAsia="Times New Roman" w:hAnsiTheme="majorHAnsi" w:cs="Courier New"/>
          <w:color w:val="747474"/>
        </w:rPr>
        <w:t xml:space="preserve"> </w:t>
      </w:r>
      <w:r w:rsidRPr="008211AA">
        <w:rPr>
          <w:rFonts w:asciiTheme="majorHAnsi" w:eastAsia="Times New Roman" w:hAnsiTheme="majorHAnsi" w:cs="Courier New"/>
          <w:color w:val="333333"/>
        </w:rPr>
        <w:t>=</w:t>
      </w:r>
      <w:r w:rsidRPr="008211AA">
        <w:rPr>
          <w:rFonts w:asciiTheme="majorHAnsi" w:eastAsia="Times New Roman" w:hAnsiTheme="majorHAnsi" w:cs="Courier New"/>
          <w:color w:val="747474"/>
        </w:rPr>
        <w:t xml:space="preserve"> </w:t>
      </w:r>
      <w:proofErr w:type="spellStart"/>
      <w:proofErr w:type="gramStart"/>
      <w:r w:rsidRPr="008211AA">
        <w:rPr>
          <w:rFonts w:asciiTheme="majorHAnsi" w:eastAsia="Times New Roman" w:hAnsiTheme="majorHAnsi" w:cs="Courier New"/>
          <w:color w:val="4B4B4B"/>
        </w:rPr>
        <w:t>pd</w:t>
      </w:r>
      <w:r w:rsidRPr="008211AA">
        <w:rPr>
          <w:rFonts w:asciiTheme="majorHAnsi" w:eastAsia="Times New Roman" w:hAnsiTheme="majorHAnsi" w:cs="Courier New"/>
          <w:color w:val="333333"/>
        </w:rPr>
        <w:t>.</w:t>
      </w:r>
      <w:r w:rsidRPr="008211AA">
        <w:rPr>
          <w:rFonts w:asciiTheme="majorHAnsi" w:eastAsia="Times New Roman" w:hAnsiTheme="majorHAnsi" w:cs="Courier New"/>
          <w:color w:val="4B4B4B"/>
        </w:rPr>
        <w:t>read</w:t>
      </w:r>
      <w:proofErr w:type="gramEnd"/>
      <w:r w:rsidRPr="008211AA">
        <w:rPr>
          <w:rFonts w:asciiTheme="majorHAnsi" w:eastAsia="Times New Roman" w:hAnsiTheme="majorHAnsi" w:cs="Courier New"/>
          <w:color w:val="4B4B4B"/>
        </w:rPr>
        <w:t>_csv</w:t>
      </w:r>
      <w:proofErr w:type="spellEnd"/>
      <w:r w:rsidRPr="008211AA">
        <w:rPr>
          <w:rFonts w:asciiTheme="majorHAnsi" w:eastAsia="Times New Roman" w:hAnsiTheme="majorHAnsi" w:cs="Courier New"/>
          <w:color w:val="747474"/>
        </w:rPr>
        <w:t>(</w:t>
      </w:r>
      <w:r>
        <w:rPr>
          <w:rFonts w:asciiTheme="majorHAnsi" w:eastAsia="Times New Roman" w:hAnsiTheme="majorHAnsi" w:cs="Courier New"/>
          <w:color w:val="EA6900"/>
        </w:rPr>
        <w:t>'</w:t>
      </w:r>
      <w:r w:rsidRPr="008211AA">
        <w:rPr>
          <w:rFonts w:asciiTheme="majorHAnsi" w:eastAsia="Times New Roman" w:hAnsiTheme="majorHAnsi" w:cs="Courier New"/>
          <w:color w:val="EA6900"/>
        </w:rPr>
        <w:t>example.csv'</w:t>
      </w:r>
      <w:r w:rsidRPr="008211AA">
        <w:rPr>
          <w:rFonts w:asciiTheme="majorHAnsi" w:eastAsia="Times New Roman" w:hAnsiTheme="majorHAnsi" w:cs="Courier New"/>
          <w:color w:val="747474"/>
        </w:rPr>
        <w:t xml:space="preserve">, </w:t>
      </w:r>
      <w:r w:rsidRPr="008211AA">
        <w:rPr>
          <w:rFonts w:asciiTheme="majorHAnsi" w:eastAsia="Times New Roman" w:hAnsiTheme="majorHAnsi" w:cs="Courier New"/>
          <w:b/>
          <w:color w:val="4B4B4B"/>
        </w:rPr>
        <w:t>header</w:t>
      </w:r>
      <w:r w:rsidRPr="008211AA">
        <w:rPr>
          <w:rFonts w:asciiTheme="majorHAnsi" w:eastAsia="Times New Roman" w:hAnsiTheme="majorHAnsi" w:cs="Courier New"/>
          <w:color w:val="333333"/>
        </w:rPr>
        <w:t>=</w:t>
      </w:r>
      <w:r w:rsidRPr="008211AA">
        <w:rPr>
          <w:rFonts w:asciiTheme="majorHAnsi" w:eastAsia="Times New Roman" w:hAnsiTheme="majorHAnsi" w:cs="Courier New"/>
          <w:color w:val="747474"/>
        </w:rPr>
        <w:t>None)</w:t>
      </w:r>
    </w:p>
    <w:p w:rsidR="008211AA" w:rsidRDefault="008211AA" w:rsidP="008211AA">
      <w:pPr>
        <w:pStyle w:val="Heading5"/>
      </w:pPr>
      <w:r w:rsidRPr="008211AA">
        <w:t>Load a csv while specifying column names</w:t>
      </w:r>
      <w:r>
        <w:t>:</w:t>
      </w:r>
    </w:p>
    <w:p w:rsidR="008211AA" w:rsidRPr="008211AA" w:rsidRDefault="008211AA" w:rsidP="008211AA">
      <w:pPr>
        <w:pBdr>
          <w:top w:val="single" w:sz="6" w:space="12" w:color="CCCCCC"/>
          <w:left w:val="single" w:sz="6" w:space="12" w:color="CCCCCC"/>
          <w:bottom w:val="single" w:sz="6" w:space="12" w:color="CCCCCC"/>
          <w:right w:val="single" w:sz="6" w:space="12" w:color="CCCCC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20" w:line="240" w:lineRule="auto"/>
        <w:rPr>
          <w:rFonts w:eastAsia="Times New Roman" w:cs="Courier New"/>
          <w:color w:val="212529"/>
        </w:rPr>
      </w:pPr>
      <w:proofErr w:type="spellStart"/>
      <w:r w:rsidRPr="008211AA">
        <w:rPr>
          <w:rFonts w:eastAsia="Times New Roman" w:cs="Courier New"/>
          <w:color w:val="4B4B4B"/>
        </w:rPr>
        <w:t>df</w:t>
      </w:r>
      <w:proofErr w:type="spellEnd"/>
      <w:r w:rsidRPr="008211AA">
        <w:rPr>
          <w:rFonts w:eastAsia="Times New Roman" w:cs="Courier New"/>
          <w:color w:val="747474"/>
        </w:rPr>
        <w:t xml:space="preserve"> </w:t>
      </w:r>
      <w:r w:rsidRPr="008211AA">
        <w:rPr>
          <w:rFonts w:eastAsia="Times New Roman" w:cs="Courier New"/>
          <w:color w:val="333333"/>
        </w:rPr>
        <w:t>=</w:t>
      </w:r>
      <w:r w:rsidRPr="008211AA">
        <w:rPr>
          <w:rFonts w:eastAsia="Times New Roman" w:cs="Courier New"/>
          <w:color w:val="747474"/>
        </w:rPr>
        <w:t xml:space="preserve"> </w:t>
      </w:r>
      <w:proofErr w:type="spellStart"/>
      <w:proofErr w:type="gramStart"/>
      <w:r w:rsidRPr="008211AA">
        <w:rPr>
          <w:rFonts w:eastAsia="Times New Roman" w:cs="Courier New"/>
          <w:color w:val="4B4B4B"/>
        </w:rPr>
        <w:t>pd</w:t>
      </w:r>
      <w:r w:rsidRPr="008211AA">
        <w:rPr>
          <w:rFonts w:eastAsia="Times New Roman" w:cs="Courier New"/>
          <w:color w:val="333333"/>
        </w:rPr>
        <w:t>.</w:t>
      </w:r>
      <w:r w:rsidRPr="008211AA">
        <w:rPr>
          <w:rFonts w:eastAsia="Times New Roman" w:cs="Courier New"/>
          <w:color w:val="4B4B4B"/>
        </w:rPr>
        <w:t>read</w:t>
      </w:r>
      <w:proofErr w:type="gramEnd"/>
      <w:r w:rsidRPr="008211AA">
        <w:rPr>
          <w:rFonts w:eastAsia="Times New Roman" w:cs="Courier New"/>
          <w:color w:val="4B4B4B"/>
        </w:rPr>
        <w:t>_csv</w:t>
      </w:r>
      <w:proofErr w:type="spellEnd"/>
      <w:r w:rsidRPr="008211AA">
        <w:rPr>
          <w:rFonts w:eastAsia="Times New Roman" w:cs="Courier New"/>
          <w:color w:val="747474"/>
        </w:rPr>
        <w:t>(</w:t>
      </w:r>
      <w:r>
        <w:rPr>
          <w:rFonts w:eastAsia="Times New Roman" w:cs="Courier New"/>
          <w:color w:val="EA6900"/>
        </w:rPr>
        <w:t>'</w:t>
      </w:r>
      <w:r w:rsidRPr="008211AA">
        <w:rPr>
          <w:rFonts w:eastAsia="Times New Roman" w:cs="Courier New"/>
          <w:color w:val="EA6900"/>
        </w:rPr>
        <w:t>example.csv'</w:t>
      </w:r>
      <w:r w:rsidRPr="008211AA">
        <w:rPr>
          <w:rFonts w:eastAsia="Times New Roman" w:cs="Courier New"/>
          <w:color w:val="747474"/>
        </w:rPr>
        <w:t xml:space="preserve">, </w:t>
      </w:r>
      <w:r w:rsidRPr="00FE719B">
        <w:rPr>
          <w:rFonts w:eastAsia="Times New Roman" w:cs="Courier New"/>
          <w:b/>
          <w:color w:val="4B4B4B"/>
        </w:rPr>
        <w:t>names</w:t>
      </w:r>
      <w:r w:rsidRPr="008211AA">
        <w:rPr>
          <w:rFonts w:eastAsia="Times New Roman" w:cs="Courier New"/>
          <w:color w:val="333333"/>
        </w:rPr>
        <w:t>=</w:t>
      </w:r>
      <w:r w:rsidRPr="008211AA">
        <w:rPr>
          <w:rFonts w:eastAsia="Times New Roman" w:cs="Courier New"/>
          <w:color w:val="747474"/>
        </w:rPr>
        <w:t>[</w:t>
      </w:r>
      <w:r>
        <w:rPr>
          <w:rFonts w:eastAsia="Times New Roman" w:cs="Courier New"/>
          <w:color w:val="EA6900"/>
        </w:rPr>
        <w:t>'</w:t>
      </w:r>
      <w:r w:rsidRPr="008211AA">
        <w:rPr>
          <w:rFonts w:eastAsia="Times New Roman" w:cs="Courier New"/>
          <w:color w:val="EA6900"/>
        </w:rPr>
        <w:t>ID'</w:t>
      </w:r>
      <w:r w:rsidRPr="008211AA">
        <w:rPr>
          <w:rFonts w:eastAsia="Times New Roman" w:cs="Courier New"/>
          <w:color w:val="747474"/>
        </w:rPr>
        <w:t xml:space="preserve">, </w:t>
      </w:r>
      <w:r w:rsidRPr="008211AA">
        <w:rPr>
          <w:rFonts w:eastAsia="Times New Roman" w:cs="Courier New"/>
          <w:color w:val="EA6900"/>
        </w:rPr>
        <w:t>'First Name'</w:t>
      </w:r>
      <w:r w:rsidRPr="008211AA">
        <w:rPr>
          <w:rFonts w:eastAsia="Times New Roman" w:cs="Courier New"/>
          <w:color w:val="747474"/>
        </w:rPr>
        <w:t xml:space="preserve">, </w:t>
      </w:r>
      <w:r w:rsidRPr="008211AA">
        <w:rPr>
          <w:rFonts w:eastAsia="Times New Roman" w:cs="Courier New"/>
          <w:color w:val="EA6900"/>
        </w:rPr>
        <w:t>'Last Name'</w:t>
      </w:r>
      <w:r w:rsidRPr="008211AA">
        <w:rPr>
          <w:rFonts w:eastAsia="Times New Roman" w:cs="Courier New"/>
          <w:color w:val="747474"/>
        </w:rPr>
        <w:t xml:space="preserve">, </w:t>
      </w:r>
      <w:r w:rsidRPr="008211AA">
        <w:rPr>
          <w:rFonts w:eastAsia="Times New Roman" w:cs="Courier New"/>
          <w:color w:val="EA6900"/>
        </w:rPr>
        <w:t>'Age'</w:t>
      </w:r>
      <w:r w:rsidRPr="008211AA">
        <w:rPr>
          <w:rFonts w:eastAsia="Times New Roman" w:cs="Courier New"/>
          <w:color w:val="747474"/>
        </w:rPr>
        <w:t xml:space="preserve">, </w:t>
      </w:r>
      <w:r w:rsidRPr="008211AA">
        <w:rPr>
          <w:rFonts w:eastAsia="Times New Roman" w:cs="Courier New"/>
          <w:color w:val="EA6900"/>
        </w:rPr>
        <w:t>'Pre-Test Score'</w:t>
      </w:r>
      <w:r w:rsidRPr="008211AA">
        <w:rPr>
          <w:rFonts w:eastAsia="Times New Roman" w:cs="Courier New"/>
          <w:color w:val="747474"/>
        </w:rPr>
        <w:t xml:space="preserve">, </w:t>
      </w:r>
      <w:r w:rsidRPr="008211AA">
        <w:rPr>
          <w:rFonts w:eastAsia="Times New Roman" w:cs="Courier New"/>
          <w:color w:val="EA6900"/>
        </w:rPr>
        <w:t>'Post-Test Score'</w:t>
      </w:r>
      <w:r w:rsidRPr="008211AA">
        <w:rPr>
          <w:rFonts w:eastAsia="Times New Roman" w:cs="Courier New"/>
          <w:color w:val="747474"/>
        </w:rPr>
        <w:t>])</w:t>
      </w:r>
    </w:p>
    <w:p w:rsidR="008211AA" w:rsidRDefault="008211AA" w:rsidP="008211AA">
      <w:pPr>
        <w:pStyle w:val="Heading5"/>
      </w:pPr>
      <w:r w:rsidRPr="008211AA">
        <w:t>Load a csv with setting the index column</w:t>
      </w:r>
      <w:r>
        <w:t>:</w:t>
      </w:r>
    </w:p>
    <w:p w:rsidR="008211AA" w:rsidRPr="008211AA" w:rsidRDefault="008211AA" w:rsidP="008211AA">
      <w:pPr>
        <w:pBdr>
          <w:top w:val="single" w:sz="6" w:space="12" w:color="CCCCCC"/>
          <w:left w:val="single" w:sz="6" w:space="12" w:color="CCCCCC"/>
          <w:bottom w:val="single" w:sz="6" w:space="12" w:color="CCCCCC"/>
          <w:right w:val="single" w:sz="6" w:space="12" w:color="CCCCC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20" w:line="240" w:lineRule="auto"/>
        <w:rPr>
          <w:rFonts w:eastAsia="Times New Roman" w:cs="Courier New"/>
          <w:color w:val="212529"/>
        </w:rPr>
      </w:pPr>
      <w:proofErr w:type="spellStart"/>
      <w:r w:rsidRPr="008211AA">
        <w:rPr>
          <w:rFonts w:eastAsia="Times New Roman" w:cs="Courier New"/>
          <w:color w:val="4B4B4B"/>
        </w:rPr>
        <w:t>df</w:t>
      </w:r>
      <w:proofErr w:type="spellEnd"/>
      <w:r w:rsidRPr="008211AA">
        <w:rPr>
          <w:rFonts w:eastAsia="Times New Roman" w:cs="Courier New"/>
          <w:color w:val="747474"/>
        </w:rPr>
        <w:t xml:space="preserve"> </w:t>
      </w:r>
      <w:r w:rsidRPr="008211AA">
        <w:rPr>
          <w:rFonts w:eastAsia="Times New Roman" w:cs="Courier New"/>
          <w:color w:val="333333"/>
        </w:rPr>
        <w:t>=</w:t>
      </w:r>
      <w:r w:rsidRPr="008211AA">
        <w:rPr>
          <w:rFonts w:eastAsia="Times New Roman" w:cs="Courier New"/>
          <w:color w:val="747474"/>
        </w:rPr>
        <w:t xml:space="preserve"> </w:t>
      </w:r>
      <w:proofErr w:type="spellStart"/>
      <w:proofErr w:type="gramStart"/>
      <w:r w:rsidRPr="008211AA">
        <w:rPr>
          <w:rFonts w:eastAsia="Times New Roman" w:cs="Courier New"/>
          <w:color w:val="4B4B4B"/>
        </w:rPr>
        <w:t>pd</w:t>
      </w:r>
      <w:r w:rsidRPr="008211AA">
        <w:rPr>
          <w:rFonts w:eastAsia="Times New Roman" w:cs="Courier New"/>
          <w:color w:val="333333"/>
        </w:rPr>
        <w:t>.</w:t>
      </w:r>
      <w:r w:rsidRPr="008211AA">
        <w:rPr>
          <w:rFonts w:eastAsia="Times New Roman" w:cs="Courier New"/>
          <w:color w:val="4B4B4B"/>
        </w:rPr>
        <w:t>read</w:t>
      </w:r>
      <w:proofErr w:type="gramEnd"/>
      <w:r w:rsidRPr="008211AA">
        <w:rPr>
          <w:rFonts w:eastAsia="Times New Roman" w:cs="Courier New"/>
          <w:color w:val="4B4B4B"/>
        </w:rPr>
        <w:t>_csv</w:t>
      </w:r>
      <w:proofErr w:type="spellEnd"/>
      <w:r w:rsidRPr="008211AA">
        <w:rPr>
          <w:rFonts w:eastAsia="Times New Roman" w:cs="Courier New"/>
          <w:color w:val="747474"/>
        </w:rPr>
        <w:t>(</w:t>
      </w:r>
      <w:r>
        <w:rPr>
          <w:rFonts w:eastAsia="Times New Roman" w:cs="Courier New"/>
          <w:color w:val="EA6900"/>
        </w:rPr>
        <w:t>'</w:t>
      </w:r>
      <w:r w:rsidRPr="008211AA">
        <w:rPr>
          <w:rFonts w:eastAsia="Times New Roman" w:cs="Courier New"/>
          <w:color w:val="EA6900"/>
        </w:rPr>
        <w:t>example.csv'</w:t>
      </w:r>
      <w:r w:rsidRPr="008211AA">
        <w:rPr>
          <w:rFonts w:eastAsia="Times New Roman" w:cs="Courier New"/>
          <w:color w:val="747474"/>
        </w:rPr>
        <w:t xml:space="preserve">, </w:t>
      </w:r>
      <w:proofErr w:type="spellStart"/>
      <w:r w:rsidRPr="008211AA">
        <w:rPr>
          <w:rFonts w:eastAsia="Times New Roman" w:cs="Courier New"/>
          <w:b/>
          <w:color w:val="4B4B4B"/>
        </w:rPr>
        <w:t>index_col</w:t>
      </w:r>
      <w:proofErr w:type="spellEnd"/>
      <w:r w:rsidRPr="008211AA">
        <w:rPr>
          <w:rFonts w:eastAsia="Times New Roman" w:cs="Courier New"/>
          <w:color w:val="333333"/>
        </w:rPr>
        <w:t>=</w:t>
      </w:r>
      <w:r>
        <w:rPr>
          <w:rFonts w:eastAsia="Times New Roman" w:cs="Courier New"/>
          <w:color w:val="EA6900"/>
        </w:rPr>
        <w:t>'</w:t>
      </w:r>
      <w:r w:rsidRPr="008211AA">
        <w:rPr>
          <w:rFonts w:eastAsia="Times New Roman" w:cs="Courier New"/>
          <w:color w:val="EA6900"/>
        </w:rPr>
        <w:t>ID'</w:t>
      </w:r>
      <w:r w:rsidRPr="008211AA">
        <w:rPr>
          <w:rFonts w:eastAsia="Times New Roman" w:cs="Courier New"/>
          <w:color w:val="747474"/>
        </w:rPr>
        <w:t xml:space="preserve">, </w:t>
      </w:r>
      <w:r w:rsidRPr="008211AA">
        <w:rPr>
          <w:rFonts w:eastAsia="Times New Roman" w:cs="Courier New"/>
          <w:color w:val="4B4B4B"/>
        </w:rPr>
        <w:t>names</w:t>
      </w:r>
      <w:r w:rsidRPr="008211AA">
        <w:rPr>
          <w:rFonts w:eastAsia="Times New Roman" w:cs="Courier New"/>
          <w:color w:val="333333"/>
        </w:rPr>
        <w:t>=</w:t>
      </w:r>
      <w:r w:rsidRPr="008211AA">
        <w:rPr>
          <w:rFonts w:eastAsia="Times New Roman" w:cs="Courier New"/>
          <w:color w:val="747474"/>
        </w:rPr>
        <w:t>[</w:t>
      </w:r>
      <w:r>
        <w:rPr>
          <w:rFonts w:eastAsia="Times New Roman" w:cs="Courier New"/>
          <w:color w:val="EA6900"/>
        </w:rPr>
        <w:t>'</w:t>
      </w:r>
      <w:r w:rsidRPr="008211AA">
        <w:rPr>
          <w:rFonts w:eastAsia="Times New Roman" w:cs="Courier New"/>
          <w:color w:val="EA6900"/>
        </w:rPr>
        <w:t>ID'</w:t>
      </w:r>
      <w:r w:rsidRPr="008211AA">
        <w:rPr>
          <w:rFonts w:eastAsia="Times New Roman" w:cs="Courier New"/>
          <w:color w:val="747474"/>
        </w:rPr>
        <w:t xml:space="preserve">, </w:t>
      </w:r>
      <w:r w:rsidRPr="008211AA">
        <w:rPr>
          <w:rFonts w:eastAsia="Times New Roman" w:cs="Courier New"/>
          <w:color w:val="EA6900"/>
        </w:rPr>
        <w:t>'First Name'</w:t>
      </w:r>
      <w:r w:rsidRPr="008211AA">
        <w:rPr>
          <w:rFonts w:eastAsia="Times New Roman" w:cs="Courier New"/>
          <w:color w:val="747474"/>
        </w:rPr>
        <w:t xml:space="preserve">, </w:t>
      </w:r>
      <w:r w:rsidRPr="008211AA">
        <w:rPr>
          <w:rFonts w:eastAsia="Times New Roman" w:cs="Courier New"/>
          <w:color w:val="EA6900"/>
        </w:rPr>
        <w:t>'Last Name'</w:t>
      </w:r>
      <w:r w:rsidRPr="008211AA">
        <w:rPr>
          <w:rFonts w:eastAsia="Times New Roman" w:cs="Courier New"/>
          <w:color w:val="747474"/>
        </w:rPr>
        <w:t xml:space="preserve">, </w:t>
      </w:r>
      <w:r w:rsidRPr="008211AA">
        <w:rPr>
          <w:rFonts w:eastAsia="Times New Roman" w:cs="Courier New"/>
          <w:color w:val="EA6900"/>
        </w:rPr>
        <w:t>'Age'</w:t>
      </w:r>
      <w:r w:rsidRPr="008211AA">
        <w:rPr>
          <w:rFonts w:eastAsia="Times New Roman" w:cs="Courier New"/>
          <w:color w:val="747474"/>
        </w:rPr>
        <w:t xml:space="preserve">, </w:t>
      </w:r>
      <w:r w:rsidRPr="008211AA">
        <w:rPr>
          <w:rFonts w:eastAsia="Times New Roman" w:cs="Courier New"/>
          <w:color w:val="EA6900"/>
        </w:rPr>
        <w:t>'Pre-Test Score'</w:t>
      </w:r>
      <w:r w:rsidRPr="008211AA">
        <w:rPr>
          <w:rFonts w:eastAsia="Times New Roman" w:cs="Courier New"/>
          <w:color w:val="747474"/>
        </w:rPr>
        <w:t xml:space="preserve">, </w:t>
      </w:r>
      <w:r w:rsidRPr="008211AA">
        <w:rPr>
          <w:rFonts w:eastAsia="Times New Roman" w:cs="Courier New"/>
          <w:color w:val="EA6900"/>
        </w:rPr>
        <w:t>'Post-Test Score'</w:t>
      </w:r>
      <w:r w:rsidRPr="008211AA">
        <w:rPr>
          <w:rFonts w:eastAsia="Times New Roman" w:cs="Courier New"/>
          <w:color w:val="747474"/>
        </w:rPr>
        <w:t>])</w:t>
      </w:r>
    </w:p>
    <w:p w:rsidR="008211AA" w:rsidRDefault="009E1A55" w:rsidP="009E1A55">
      <w:pPr>
        <w:pStyle w:val="Heading4"/>
      </w:pPr>
      <w:r>
        <w:lastRenderedPageBreak/>
        <w:t>Loading Images:</w:t>
      </w:r>
    </w:p>
    <w:p w:rsidR="00E96E71" w:rsidRDefault="00E96E71">
      <w:r>
        <w:br w:type="page"/>
      </w:r>
    </w:p>
    <w:p w:rsidR="009E1A55" w:rsidRDefault="00E96E71" w:rsidP="00E96E71">
      <w:pPr>
        <w:pStyle w:val="Heading1"/>
      </w:pPr>
      <w:r>
        <w:lastRenderedPageBreak/>
        <w:t>Matplotlib:</w:t>
      </w:r>
    </w:p>
    <w:p w:rsidR="00E96E71" w:rsidRDefault="00301711" w:rsidP="00E96E71">
      <w:hyperlink r:id="rId20" w:history="1">
        <w:r w:rsidR="0077759D" w:rsidRPr="00E875B4">
          <w:rPr>
            <w:rStyle w:val="Hyperlink"/>
          </w:rPr>
          <w:t>https://matplotlib.org/</w:t>
        </w:r>
      </w:hyperlink>
    </w:p>
    <w:p w:rsidR="0077759D" w:rsidRDefault="00301711" w:rsidP="00E96E71">
      <w:hyperlink r:id="rId21" w:history="1">
        <w:r w:rsidR="0077759D" w:rsidRPr="00E875B4">
          <w:rPr>
            <w:rStyle w:val="Hyperlink"/>
          </w:rPr>
          <w:t>https://matplotlib.org/tutorials/index.html</w:t>
        </w:r>
      </w:hyperlink>
    </w:p>
    <w:p w:rsidR="0077759D" w:rsidRDefault="00653879" w:rsidP="00E96E71">
      <w:r>
        <w:t xml:space="preserve">Matplotlib is a Python </w:t>
      </w:r>
      <w:r w:rsidR="0077759D" w:rsidRPr="0077759D">
        <w:t>plotting library which produces publication quality figures in a variety of hardcopy formats and interactive environments across platforms. Matplotlib can be used in Python scripts, the Python and </w:t>
      </w:r>
      <w:proofErr w:type="spellStart"/>
      <w:r w:rsidR="005602A9">
        <w:fldChar w:fldCharType="begin"/>
      </w:r>
      <w:r w:rsidR="005602A9">
        <w:instrText xml:space="preserve"> HYPERLINK "http://ipython.org/" </w:instrText>
      </w:r>
      <w:r w:rsidR="005602A9">
        <w:fldChar w:fldCharType="separate"/>
      </w:r>
      <w:r w:rsidR="0077759D" w:rsidRPr="0077759D">
        <w:rPr>
          <w:rStyle w:val="Hyperlink"/>
        </w:rPr>
        <w:t>IPython</w:t>
      </w:r>
      <w:proofErr w:type="spellEnd"/>
      <w:r w:rsidR="005602A9">
        <w:rPr>
          <w:rStyle w:val="Hyperlink"/>
        </w:rPr>
        <w:fldChar w:fldCharType="end"/>
      </w:r>
      <w:r w:rsidR="0077759D" w:rsidRPr="0077759D">
        <w:t> shells, the </w:t>
      </w:r>
      <w:hyperlink r:id="rId22" w:history="1">
        <w:r w:rsidR="0077759D" w:rsidRPr="0077759D">
          <w:rPr>
            <w:rStyle w:val="Hyperlink"/>
          </w:rPr>
          <w:t>Jupyter</w:t>
        </w:r>
      </w:hyperlink>
      <w:r w:rsidR="0077759D" w:rsidRPr="0077759D">
        <w:t> notebook, web application servers, and four graphical user interface toolkits.</w:t>
      </w:r>
    </w:p>
    <w:p w:rsidR="0077759D" w:rsidRDefault="0077759D" w:rsidP="00E96E71">
      <w:r w:rsidRPr="0077759D">
        <w:t>For simple plotting the </w:t>
      </w:r>
      <w:proofErr w:type="spellStart"/>
      <w:r w:rsidRPr="0077759D">
        <w:t>pyplot</w:t>
      </w:r>
      <w:proofErr w:type="spellEnd"/>
      <w:r w:rsidRPr="0077759D">
        <w:t xml:space="preserve"> module provides a MATLAB-like interface, particularly when combined with </w:t>
      </w:r>
      <w:proofErr w:type="spellStart"/>
      <w:r w:rsidRPr="0077759D">
        <w:t>IPython</w:t>
      </w:r>
      <w:proofErr w:type="spellEnd"/>
      <w:r w:rsidRPr="0077759D">
        <w:t>.</w:t>
      </w:r>
    </w:p>
    <w:p w:rsidR="0077759D" w:rsidRDefault="0077759D" w:rsidP="00653879">
      <w:pPr>
        <w:pStyle w:val="Heading5"/>
      </w:pPr>
      <w:r>
        <w:t>Simple installation:</w:t>
      </w:r>
    </w:p>
    <w:p w:rsidR="0077759D" w:rsidRPr="0077759D" w:rsidRDefault="00653879" w:rsidP="00653879">
      <w:pPr>
        <w:pStyle w:val="HTMLPreformatted"/>
        <w:pBdr>
          <w:top w:val="single" w:sz="6" w:space="12" w:color="CCCCCC"/>
          <w:left w:val="single" w:sz="6" w:space="12" w:color="CCCCCC"/>
          <w:bottom w:val="single" w:sz="6" w:space="12" w:color="CCCCCC"/>
          <w:right w:val="single" w:sz="6" w:space="12" w:color="CCCCCC"/>
        </w:pBdr>
        <w:shd w:val="clear" w:color="auto" w:fill="F9F9F9"/>
        <w:spacing w:after="120"/>
        <w:rPr>
          <w:rFonts w:asciiTheme="minorHAnsi" w:eastAsia="Times New Roman" w:hAnsiTheme="minorHAnsi" w:cs="Courier New"/>
          <w:b/>
          <w:bCs/>
          <w:color w:val="494845"/>
          <w:szCs w:val="22"/>
        </w:rPr>
      </w:pPr>
      <w:r w:rsidRPr="00653879">
        <w:rPr>
          <w:rFonts w:asciiTheme="minorHAnsi" w:eastAsia="Times New Roman" w:hAnsiTheme="minorHAnsi" w:cs="Courier New"/>
          <w:b/>
          <w:bCs/>
          <w:color w:val="494845"/>
          <w:szCs w:val="22"/>
        </w:rPr>
        <w:t xml:space="preserve">  </w:t>
      </w:r>
      <w:r w:rsidR="0077759D" w:rsidRPr="0077759D">
        <w:rPr>
          <w:rFonts w:asciiTheme="minorHAnsi" w:eastAsia="Times New Roman" w:hAnsiTheme="minorHAnsi" w:cs="Courier New"/>
          <w:b/>
          <w:bCs/>
          <w:color w:val="494845"/>
          <w:szCs w:val="22"/>
        </w:rPr>
        <w:t>pip install matplotlib</w:t>
      </w:r>
    </w:p>
    <w:p w:rsidR="0077759D" w:rsidRDefault="0077759D" w:rsidP="00E96E71"/>
    <w:p w:rsidR="0077759D" w:rsidRDefault="0077759D" w:rsidP="00653879">
      <w:pPr>
        <w:pStyle w:val="Heading5"/>
      </w:pPr>
      <w:r>
        <w:t xml:space="preserve">Import matplotlib’s </w:t>
      </w:r>
      <w:proofErr w:type="spellStart"/>
      <w:r>
        <w:t>pyplot</w:t>
      </w:r>
      <w:proofErr w:type="spellEnd"/>
      <w:r>
        <w:t xml:space="preserve"> module and display all visuals inline:</w:t>
      </w:r>
    </w:p>
    <w:p w:rsidR="0077759D" w:rsidRPr="0077759D" w:rsidRDefault="0077759D" w:rsidP="0077759D">
      <w:pPr>
        <w:pStyle w:val="HTMLPreformatted"/>
        <w:pBdr>
          <w:top w:val="single" w:sz="6" w:space="12" w:color="CCCCCC"/>
          <w:left w:val="single" w:sz="6" w:space="12" w:color="CCCCCC"/>
          <w:bottom w:val="single" w:sz="6" w:space="12" w:color="CCCCCC"/>
          <w:right w:val="single" w:sz="6" w:space="12" w:color="CCCCCC"/>
        </w:pBdr>
        <w:shd w:val="clear" w:color="auto" w:fill="F9F9F9"/>
        <w:spacing w:after="120"/>
        <w:rPr>
          <w:rFonts w:asciiTheme="minorHAnsi" w:eastAsia="Times New Roman" w:hAnsiTheme="minorHAnsi" w:cs="Courier New"/>
          <w:color w:val="212529"/>
          <w:szCs w:val="22"/>
        </w:rPr>
      </w:pPr>
      <w:r w:rsidRPr="0077759D">
        <w:rPr>
          <w:rFonts w:asciiTheme="minorHAnsi" w:eastAsia="Times New Roman" w:hAnsiTheme="minorHAnsi" w:cs="Courier New"/>
          <w:b/>
          <w:bCs/>
          <w:color w:val="494845"/>
          <w:szCs w:val="22"/>
        </w:rPr>
        <w:t>import</w:t>
      </w:r>
      <w:r w:rsidRPr="0077759D">
        <w:rPr>
          <w:rFonts w:asciiTheme="minorHAnsi" w:eastAsia="Times New Roman" w:hAnsiTheme="minorHAnsi" w:cs="Courier New"/>
          <w:color w:val="747474"/>
          <w:szCs w:val="22"/>
        </w:rPr>
        <w:t xml:space="preserve"> </w:t>
      </w:r>
      <w:proofErr w:type="spellStart"/>
      <w:proofErr w:type="gramStart"/>
      <w:r w:rsidRPr="0077759D">
        <w:rPr>
          <w:rFonts w:asciiTheme="minorHAnsi" w:eastAsia="Times New Roman" w:hAnsiTheme="minorHAnsi" w:cs="Courier New"/>
          <w:b/>
          <w:bCs/>
          <w:color w:val="FF0000"/>
          <w:szCs w:val="22"/>
        </w:rPr>
        <w:t>matplotlib.pyplot</w:t>
      </w:r>
      <w:proofErr w:type="spellEnd"/>
      <w:proofErr w:type="gramEnd"/>
      <w:r w:rsidRPr="0077759D">
        <w:rPr>
          <w:rFonts w:asciiTheme="minorHAnsi" w:eastAsia="Times New Roman" w:hAnsiTheme="minorHAnsi" w:cs="Courier New"/>
          <w:color w:val="747474"/>
          <w:szCs w:val="22"/>
        </w:rPr>
        <w:t xml:space="preserve"> </w:t>
      </w:r>
      <w:r w:rsidRPr="0077759D">
        <w:rPr>
          <w:rFonts w:asciiTheme="minorHAnsi" w:eastAsia="Times New Roman" w:hAnsiTheme="minorHAnsi" w:cs="Courier New"/>
          <w:b/>
          <w:bCs/>
          <w:color w:val="494845"/>
          <w:szCs w:val="22"/>
        </w:rPr>
        <w:t>as</w:t>
      </w:r>
      <w:r w:rsidRPr="0077759D">
        <w:rPr>
          <w:rFonts w:asciiTheme="minorHAnsi" w:eastAsia="Times New Roman" w:hAnsiTheme="minorHAnsi" w:cs="Courier New"/>
          <w:color w:val="747474"/>
          <w:szCs w:val="22"/>
        </w:rPr>
        <w:t xml:space="preserve"> </w:t>
      </w:r>
      <w:proofErr w:type="spellStart"/>
      <w:r w:rsidR="009D23F2">
        <w:rPr>
          <w:rFonts w:asciiTheme="minorHAnsi" w:eastAsia="Times New Roman" w:hAnsiTheme="minorHAnsi" w:cs="Courier New"/>
          <w:b/>
          <w:bCs/>
          <w:color w:val="FF0000"/>
          <w:szCs w:val="22"/>
        </w:rPr>
        <w:t>pl</w:t>
      </w:r>
      <w:r w:rsidRPr="0077759D">
        <w:rPr>
          <w:rFonts w:asciiTheme="minorHAnsi" w:eastAsia="Times New Roman" w:hAnsiTheme="minorHAnsi" w:cs="Courier New"/>
          <w:b/>
          <w:bCs/>
          <w:color w:val="FF0000"/>
          <w:szCs w:val="22"/>
        </w:rPr>
        <w:t>t</w:t>
      </w:r>
      <w:proofErr w:type="spellEnd"/>
      <w:r w:rsidRPr="0077759D">
        <w:rPr>
          <w:rFonts w:asciiTheme="minorHAnsi" w:eastAsia="Times New Roman" w:hAnsiTheme="minorHAnsi" w:cs="Courier New"/>
          <w:b/>
          <w:bCs/>
          <w:color w:val="FF0000"/>
          <w:szCs w:val="22"/>
        </w:rPr>
        <w:br/>
      </w:r>
      <w:r w:rsidRPr="0077759D">
        <w:rPr>
          <w:rFonts w:asciiTheme="minorHAnsi" w:eastAsia="Times New Roman" w:hAnsiTheme="minorHAnsi" w:cs="Courier New"/>
          <w:color w:val="333333"/>
          <w:szCs w:val="22"/>
        </w:rPr>
        <w:t>%</w:t>
      </w:r>
      <w:r w:rsidRPr="0077759D">
        <w:rPr>
          <w:rFonts w:asciiTheme="minorHAnsi" w:eastAsia="Times New Roman" w:hAnsiTheme="minorHAnsi" w:cs="Courier New"/>
          <w:color w:val="4B4B4B"/>
          <w:szCs w:val="22"/>
        </w:rPr>
        <w:t>matplotlib</w:t>
      </w:r>
      <w:r w:rsidRPr="0077759D">
        <w:rPr>
          <w:rFonts w:asciiTheme="minorHAnsi" w:eastAsia="Times New Roman" w:hAnsiTheme="minorHAnsi" w:cs="Courier New"/>
          <w:color w:val="747474"/>
          <w:szCs w:val="22"/>
        </w:rPr>
        <w:t xml:space="preserve"> </w:t>
      </w:r>
      <w:r w:rsidRPr="0077759D">
        <w:rPr>
          <w:rFonts w:asciiTheme="minorHAnsi" w:eastAsia="Times New Roman" w:hAnsiTheme="minorHAnsi" w:cs="Courier New"/>
          <w:color w:val="4B4B4B"/>
          <w:szCs w:val="22"/>
        </w:rPr>
        <w:t>inline</w:t>
      </w:r>
    </w:p>
    <w:p w:rsidR="0077759D" w:rsidRPr="00E96E71" w:rsidRDefault="0077759D" w:rsidP="00E96E71"/>
    <w:p w:rsidR="0077759D" w:rsidRPr="00653879" w:rsidRDefault="0077759D" w:rsidP="00653879">
      <w:pPr>
        <w:pStyle w:val="Heading5"/>
        <w:rPr>
          <w:rFonts w:eastAsiaTheme="minorHAnsi"/>
        </w:rPr>
      </w:pPr>
      <w:r w:rsidRPr="00653879">
        <w:rPr>
          <w:rFonts w:eastAsiaTheme="minorHAnsi"/>
        </w:rPr>
        <w:t>Create a simple plot</w:t>
      </w:r>
      <w:r w:rsidR="00653879">
        <w:rPr>
          <w:rFonts w:eastAsiaTheme="minorHAnsi"/>
        </w:rPr>
        <w:t>:</w:t>
      </w:r>
    </w:p>
    <w:p w:rsidR="0077759D" w:rsidRPr="00653879" w:rsidRDefault="009D23F2" w:rsidP="0077759D">
      <w:pPr>
        <w:pStyle w:val="HTMLPreformatted"/>
        <w:pBdr>
          <w:top w:val="single" w:sz="6" w:space="12" w:color="CCCCCC"/>
          <w:left w:val="single" w:sz="6" w:space="12" w:color="CCCCCC"/>
          <w:bottom w:val="single" w:sz="6" w:space="12" w:color="CCCCCC"/>
          <w:right w:val="single" w:sz="6" w:space="12" w:color="CCCCCC"/>
        </w:pBdr>
        <w:shd w:val="clear" w:color="auto" w:fill="F9F9F9"/>
        <w:spacing w:after="120"/>
        <w:rPr>
          <w:rFonts w:asciiTheme="minorHAnsi" w:hAnsiTheme="minorHAnsi" w:cs="Courier New"/>
          <w:color w:val="212529"/>
          <w:szCs w:val="22"/>
        </w:rPr>
      </w:pPr>
      <w:proofErr w:type="spellStart"/>
      <w:proofErr w:type="gramStart"/>
      <w:r>
        <w:rPr>
          <w:rStyle w:val="n"/>
          <w:rFonts w:asciiTheme="minorHAnsi" w:hAnsiTheme="minorHAnsi"/>
          <w:color w:val="4B4B4B"/>
        </w:rPr>
        <w:t>pl</w:t>
      </w:r>
      <w:r w:rsidR="0077759D" w:rsidRPr="00653879">
        <w:rPr>
          <w:rStyle w:val="n"/>
          <w:rFonts w:asciiTheme="minorHAnsi" w:hAnsiTheme="minorHAnsi"/>
          <w:color w:val="4B4B4B"/>
        </w:rPr>
        <w:t>t</w:t>
      </w:r>
      <w:r w:rsidR="0077759D" w:rsidRPr="00653879">
        <w:rPr>
          <w:rStyle w:val="o"/>
          <w:rFonts w:asciiTheme="minorHAnsi" w:hAnsiTheme="minorHAnsi"/>
          <w:color w:val="333333"/>
        </w:rPr>
        <w:t>.</w:t>
      </w:r>
      <w:r w:rsidR="0077759D" w:rsidRPr="00653879">
        <w:rPr>
          <w:rStyle w:val="n"/>
          <w:rFonts w:asciiTheme="minorHAnsi" w:hAnsiTheme="minorHAnsi"/>
          <w:color w:val="4B4B4B"/>
        </w:rPr>
        <w:t>plot</w:t>
      </w:r>
      <w:proofErr w:type="spellEnd"/>
      <w:proofErr w:type="gramEnd"/>
      <w:r w:rsidR="0077759D" w:rsidRPr="00653879">
        <w:rPr>
          <w:rStyle w:val="p"/>
          <w:rFonts w:asciiTheme="minorHAnsi" w:hAnsiTheme="minorHAnsi"/>
          <w:color w:val="747474"/>
        </w:rPr>
        <w:t>([</w:t>
      </w:r>
      <w:r w:rsidR="0077759D" w:rsidRPr="00653879">
        <w:rPr>
          <w:rStyle w:val="mf"/>
          <w:rFonts w:asciiTheme="minorHAnsi" w:hAnsiTheme="minorHAnsi"/>
          <w:b/>
          <w:bCs/>
          <w:color w:val="D63200"/>
        </w:rPr>
        <w:t>1.6</w:t>
      </w:r>
      <w:r w:rsidR="0077759D" w:rsidRPr="00653879">
        <w:rPr>
          <w:rStyle w:val="p"/>
          <w:rFonts w:asciiTheme="minorHAnsi" w:hAnsiTheme="minorHAnsi"/>
          <w:color w:val="747474"/>
        </w:rPr>
        <w:t>,</w:t>
      </w:r>
      <w:r w:rsidR="0077759D" w:rsidRPr="00653879">
        <w:rPr>
          <w:rStyle w:val="HTMLCode"/>
          <w:rFonts w:asciiTheme="minorHAnsi" w:hAnsiTheme="minorHAnsi"/>
          <w:color w:val="747474"/>
        </w:rPr>
        <w:t xml:space="preserve"> </w:t>
      </w:r>
      <w:r w:rsidR="0077759D" w:rsidRPr="00653879">
        <w:rPr>
          <w:rStyle w:val="mf"/>
          <w:rFonts w:asciiTheme="minorHAnsi" w:hAnsiTheme="minorHAnsi"/>
          <w:b/>
          <w:bCs/>
          <w:color w:val="D63200"/>
        </w:rPr>
        <w:t>2.7</w:t>
      </w:r>
      <w:r w:rsidR="0077759D" w:rsidRPr="00653879">
        <w:rPr>
          <w:rStyle w:val="p"/>
          <w:rFonts w:asciiTheme="minorHAnsi" w:hAnsiTheme="minorHAnsi"/>
          <w:color w:val="747474"/>
        </w:rPr>
        <w:t>])</w:t>
      </w:r>
    </w:p>
    <w:p w:rsidR="0077759D" w:rsidRPr="00653879" w:rsidRDefault="0077759D" w:rsidP="0077759D">
      <w:pPr>
        <w:pStyle w:val="HTMLPreformatted"/>
        <w:shd w:val="clear" w:color="auto" w:fill="FFFFFF"/>
        <w:spacing w:after="120"/>
        <w:rPr>
          <w:rStyle w:val="HTMLCode"/>
          <w:rFonts w:asciiTheme="minorHAnsi" w:hAnsiTheme="minorHAnsi"/>
          <w:color w:val="747474"/>
        </w:rPr>
      </w:pPr>
      <w:r w:rsidRPr="00653879">
        <w:rPr>
          <w:rStyle w:val="HTMLCode"/>
          <w:rFonts w:asciiTheme="minorHAnsi" w:hAnsiTheme="minorHAnsi"/>
          <w:color w:val="747474"/>
        </w:rPr>
        <w:t>[&lt;</w:t>
      </w:r>
      <w:proofErr w:type="gramStart"/>
      <w:r w:rsidRPr="00653879">
        <w:rPr>
          <w:rStyle w:val="HTMLCode"/>
          <w:rFonts w:asciiTheme="minorHAnsi" w:hAnsiTheme="minorHAnsi"/>
          <w:color w:val="747474"/>
        </w:rPr>
        <w:t>matplotlib.lines</w:t>
      </w:r>
      <w:proofErr w:type="gramEnd"/>
      <w:r w:rsidRPr="00653879">
        <w:rPr>
          <w:rStyle w:val="HTMLCode"/>
          <w:rFonts w:asciiTheme="minorHAnsi" w:hAnsiTheme="minorHAnsi"/>
          <w:color w:val="747474"/>
        </w:rPr>
        <w:t>.Line2D at 0x10c4e7978&gt;]</w:t>
      </w:r>
    </w:p>
    <w:p w:rsidR="0077759D" w:rsidRDefault="0077759D" w:rsidP="00653879">
      <w:pPr>
        <w:pStyle w:val="NormalWeb"/>
        <w:shd w:val="clear" w:color="auto" w:fill="FFFFFF"/>
        <w:spacing w:before="0"/>
        <w:jc w:val="center"/>
        <w:rPr>
          <w:rFonts w:ascii="Arial" w:hAnsi="Arial" w:cs="Arial"/>
          <w:color w:val="505050"/>
          <w:sz w:val="26"/>
          <w:szCs w:val="26"/>
        </w:rPr>
      </w:pPr>
      <w:r>
        <w:rPr>
          <w:rFonts w:ascii="Arial" w:hAnsi="Arial" w:cs="Arial"/>
          <w:noProof/>
          <w:color w:val="505050"/>
          <w:sz w:val="26"/>
          <w:szCs w:val="26"/>
        </w:rPr>
        <w:drawing>
          <wp:inline distT="0" distB="0" distL="0" distR="0">
            <wp:extent cx="2903220" cy="1972464"/>
            <wp:effectExtent l="0" t="0" r="0" b="0"/>
            <wp:docPr id="4" name="Picture 4"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7542" cy="1975400"/>
                    </a:xfrm>
                    <a:prstGeom prst="rect">
                      <a:avLst/>
                    </a:prstGeom>
                    <a:noFill/>
                    <a:ln>
                      <a:noFill/>
                    </a:ln>
                  </pic:spPr>
                </pic:pic>
              </a:graphicData>
            </a:graphic>
          </wp:inline>
        </w:drawing>
      </w:r>
    </w:p>
    <w:p w:rsidR="00653879" w:rsidRDefault="00653879" w:rsidP="00653879">
      <w:pPr>
        <w:pStyle w:val="NormalWeb"/>
        <w:shd w:val="clear" w:color="auto" w:fill="FFFFFF"/>
        <w:spacing w:before="0"/>
        <w:jc w:val="center"/>
        <w:rPr>
          <w:rFonts w:ascii="Arial" w:hAnsi="Arial" w:cs="Arial"/>
          <w:color w:val="505050"/>
          <w:sz w:val="26"/>
          <w:szCs w:val="26"/>
        </w:rPr>
      </w:pPr>
    </w:p>
    <w:p w:rsidR="00653879" w:rsidRDefault="00653879" w:rsidP="00653879">
      <w:pPr>
        <w:pStyle w:val="Heading5"/>
      </w:pPr>
      <w:r w:rsidRPr="00653879">
        <w:lastRenderedPageBreak/>
        <w:t>Example:</w:t>
      </w:r>
    </w:p>
    <w:p w:rsidR="00653879" w:rsidRPr="00653879" w:rsidRDefault="00653879" w:rsidP="00653879">
      <w:pPr>
        <w:pStyle w:val="HTMLPreformatted"/>
        <w:pBdr>
          <w:top w:val="single" w:sz="6" w:space="12" w:color="CCCCCC"/>
          <w:left w:val="single" w:sz="6" w:space="12" w:color="CCCCCC"/>
          <w:bottom w:val="single" w:sz="6" w:space="12" w:color="CCCCCC"/>
          <w:right w:val="single" w:sz="6" w:space="12" w:color="CCCCCC"/>
        </w:pBdr>
        <w:shd w:val="clear" w:color="auto" w:fill="F9F9F9"/>
        <w:spacing w:after="120"/>
        <w:rPr>
          <w:rFonts w:asciiTheme="minorHAnsi" w:eastAsia="Times New Roman" w:hAnsiTheme="minorHAnsi" w:cs="Courier New"/>
          <w:b/>
          <w:bCs/>
          <w:color w:val="494845"/>
          <w:szCs w:val="22"/>
        </w:rPr>
      </w:pPr>
      <w:proofErr w:type="spellStart"/>
      <w:proofErr w:type="gramStart"/>
      <w:r w:rsidRPr="00653879">
        <w:rPr>
          <w:rFonts w:asciiTheme="minorHAnsi" w:eastAsia="Times New Roman" w:hAnsiTheme="minorHAnsi" w:cs="Courier New"/>
          <w:b/>
          <w:bCs/>
          <w:color w:val="494845"/>
          <w:szCs w:val="22"/>
        </w:rPr>
        <w:t>plt.plot</w:t>
      </w:r>
      <w:proofErr w:type="spellEnd"/>
      <w:proofErr w:type="gramEnd"/>
      <w:r w:rsidRPr="00653879">
        <w:rPr>
          <w:rFonts w:asciiTheme="minorHAnsi" w:eastAsia="Times New Roman" w:hAnsiTheme="minorHAnsi" w:cs="Courier New"/>
          <w:b/>
          <w:bCs/>
          <w:color w:val="494845"/>
          <w:szCs w:val="22"/>
        </w:rPr>
        <w:t>([1,2,3],[5,7,4])</w:t>
      </w:r>
    </w:p>
    <w:p w:rsidR="00653879" w:rsidRPr="00653879" w:rsidRDefault="00653879" w:rsidP="00653879">
      <w:pPr>
        <w:pStyle w:val="HTMLPreformatted"/>
        <w:pBdr>
          <w:top w:val="single" w:sz="6" w:space="12" w:color="CCCCCC"/>
          <w:left w:val="single" w:sz="6" w:space="12" w:color="CCCCCC"/>
          <w:bottom w:val="single" w:sz="6" w:space="12" w:color="CCCCCC"/>
          <w:right w:val="single" w:sz="6" w:space="12" w:color="CCCCCC"/>
        </w:pBdr>
        <w:shd w:val="clear" w:color="auto" w:fill="F9F9F9"/>
        <w:spacing w:after="120"/>
        <w:rPr>
          <w:rFonts w:asciiTheme="minorHAnsi" w:eastAsia="Times New Roman" w:hAnsiTheme="minorHAnsi" w:cs="Courier New"/>
          <w:b/>
          <w:bCs/>
          <w:color w:val="494845"/>
          <w:szCs w:val="22"/>
        </w:rPr>
      </w:pPr>
      <w:proofErr w:type="spellStart"/>
      <w:proofErr w:type="gramStart"/>
      <w:r w:rsidRPr="00653879">
        <w:rPr>
          <w:rFonts w:asciiTheme="minorHAnsi" w:eastAsia="Times New Roman" w:hAnsiTheme="minorHAnsi" w:cs="Courier New"/>
          <w:b/>
          <w:bCs/>
          <w:color w:val="494845"/>
          <w:szCs w:val="22"/>
        </w:rPr>
        <w:t>plt.show</w:t>
      </w:r>
      <w:proofErr w:type="spellEnd"/>
      <w:proofErr w:type="gramEnd"/>
      <w:r w:rsidRPr="00653879">
        <w:rPr>
          <w:rFonts w:asciiTheme="minorHAnsi" w:eastAsia="Times New Roman" w:hAnsiTheme="minorHAnsi" w:cs="Courier New"/>
          <w:b/>
          <w:bCs/>
          <w:color w:val="494845"/>
          <w:szCs w:val="22"/>
        </w:rPr>
        <w:t>()</w:t>
      </w:r>
    </w:p>
    <w:p w:rsidR="00653879" w:rsidRPr="00653879" w:rsidRDefault="00653879" w:rsidP="00653879">
      <w:pPr>
        <w:pStyle w:val="NormalWeb"/>
        <w:shd w:val="clear" w:color="auto" w:fill="FFFFFF"/>
        <w:spacing w:before="0"/>
        <w:rPr>
          <w:rFonts w:asciiTheme="minorHAnsi" w:hAnsiTheme="minorHAnsi" w:cs="Arial"/>
          <w:color w:val="505050"/>
          <w:sz w:val="22"/>
          <w:szCs w:val="22"/>
        </w:rPr>
      </w:pPr>
      <w:r w:rsidRPr="00653879">
        <w:rPr>
          <w:rFonts w:asciiTheme="minorHAnsi" w:hAnsiTheme="minorHAnsi" w:cs="Arial"/>
          <w:color w:val="505050"/>
          <w:sz w:val="22"/>
          <w:szCs w:val="22"/>
        </w:rPr>
        <w:t xml:space="preserve">We invoke </w:t>
      </w:r>
      <w:proofErr w:type="gramStart"/>
      <w:r w:rsidRPr="00653879">
        <w:rPr>
          <w:rFonts w:asciiTheme="minorHAnsi" w:hAnsiTheme="minorHAnsi" w:cs="Arial"/>
          <w:color w:val="505050"/>
          <w:sz w:val="22"/>
          <w:szCs w:val="22"/>
        </w:rPr>
        <w:t xml:space="preserve">the </w:t>
      </w:r>
      <w:r w:rsidRPr="00653879">
        <w:rPr>
          <w:rFonts w:asciiTheme="minorHAnsi" w:hAnsiTheme="minorHAnsi" w:cs="Arial"/>
          <w:b/>
          <w:color w:val="505050"/>
          <w:sz w:val="22"/>
          <w:szCs w:val="22"/>
        </w:rPr>
        <w:t>.plot</w:t>
      </w:r>
      <w:proofErr w:type="gramEnd"/>
      <w:r w:rsidRPr="00653879">
        <w:rPr>
          <w:rFonts w:asciiTheme="minorHAnsi" w:hAnsiTheme="minorHAnsi" w:cs="Arial"/>
          <w:b/>
          <w:color w:val="505050"/>
          <w:sz w:val="22"/>
          <w:szCs w:val="22"/>
        </w:rPr>
        <w:t>()</w:t>
      </w:r>
      <w:r w:rsidRPr="00653879">
        <w:rPr>
          <w:rFonts w:asciiTheme="minorHAnsi" w:hAnsiTheme="minorHAnsi" w:cs="Arial"/>
          <w:color w:val="505050"/>
          <w:sz w:val="22"/>
          <w:szCs w:val="22"/>
        </w:rPr>
        <w:t xml:space="preserve"> method of </w:t>
      </w:r>
      <w:proofErr w:type="spellStart"/>
      <w:r w:rsidRPr="00653879">
        <w:rPr>
          <w:rFonts w:asciiTheme="minorHAnsi" w:hAnsiTheme="minorHAnsi" w:cs="Arial"/>
          <w:color w:val="505050"/>
          <w:sz w:val="22"/>
          <w:szCs w:val="22"/>
        </w:rPr>
        <w:t>pyplot</w:t>
      </w:r>
      <w:proofErr w:type="spellEnd"/>
      <w:r w:rsidRPr="00653879">
        <w:rPr>
          <w:rFonts w:asciiTheme="minorHAnsi" w:hAnsiTheme="minorHAnsi" w:cs="Arial"/>
          <w:color w:val="505050"/>
          <w:sz w:val="22"/>
          <w:szCs w:val="22"/>
        </w:rPr>
        <w:t xml:space="preserve"> to plot some coordinates. </w:t>
      </w:r>
      <w:proofErr w:type="gramStart"/>
      <w:r w:rsidRPr="00653879">
        <w:rPr>
          <w:rFonts w:asciiTheme="minorHAnsi" w:hAnsiTheme="minorHAnsi" w:cs="Arial"/>
          <w:color w:val="505050"/>
          <w:sz w:val="22"/>
          <w:szCs w:val="22"/>
        </w:rPr>
        <w:t>This .plot</w:t>
      </w:r>
      <w:proofErr w:type="gramEnd"/>
      <w:r w:rsidRPr="00653879">
        <w:rPr>
          <w:rFonts w:asciiTheme="minorHAnsi" w:hAnsiTheme="minorHAnsi" w:cs="Arial"/>
          <w:color w:val="505050"/>
          <w:sz w:val="22"/>
          <w:szCs w:val="22"/>
        </w:rPr>
        <w:t xml:space="preserve"> takes many parameters, but the first two here are ‘x’ and ‘y’ coordinates, which we’ve placed lists into. This means, we have 3 coordinates according to these </w:t>
      </w:r>
      <w:r>
        <w:rPr>
          <w:rFonts w:asciiTheme="minorHAnsi" w:hAnsiTheme="minorHAnsi" w:cs="Arial"/>
          <w:color w:val="505050"/>
          <w:sz w:val="22"/>
          <w:szCs w:val="22"/>
        </w:rPr>
        <w:t>lists: (1,5) (2,7) and (3,4).</w:t>
      </w:r>
    </w:p>
    <w:p w:rsidR="00653879" w:rsidRPr="00653879" w:rsidRDefault="00653879" w:rsidP="00653879">
      <w:pPr>
        <w:pStyle w:val="NormalWeb"/>
        <w:shd w:val="clear" w:color="auto" w:fill="FFFFFF"/>
        <w:spacing w:before="0"/>
        <w:rPr>
          <w:rFonts w:asciiTheme="minorHAnsi" w:hAnsiTheme="minorHAnsi" w:cs="Arial"/>
          <w:color w:val="505050"/>
          <w:sz w:val="22"/>
          <w:szCs w:val="22"/>
        </w:rPr>
      </w:pPr>
      <w:r w:rsidRPr="00653879">
        <w:rPr>
          <w:rFonts w:asciiTheme="minorHAnsi" w:hAnsiTheme="minorHAnsi" w:cs="Arial"/>
          <w:color w:val="505050"/>
          <w:sz w:val="22"/>
          <w:szCs w:val="22"/>
        </w:rPr>
        <w:t xml:space="preserve">The </w:t>
      </w:r>
      <w:proofErr w:type="spellStart"/>
      <w:proofErr w:type="gramStart"/>
      <w:r w:rsidRPr="00653879">
        <w:rPr>
          <w:rFonts w:asciiTheme="minorHAnsi" w:hAnsiTheme="minorHAnsi" w:cs="Arial"/>
          <w:color w:val="505050"/>
          <w:sz w:val="22"/>
          <w:szCs w:val="22"/>
        </w:rPr>
        <w:t>plt.plot</w:t>
      </w:r>
      <w:proofErr w:type="spellEnd"/>
      <w:proofErr w:type="gramEnd"/>
      <w:r w:rsidRPr="00653879">
        <w:rPr>
          <w:rFonts w:asciiTheme="minorHAnsi" w:hAnsiTheme="minorHAnsi" w:cs="Arial"/>
          <w:color w:val="505050"/>
          <w:sz w:val="22"/>
          <w:szCs w:val="22"/>
        </w:rPr>
        <w:t xml:space="preserve"> will “draw” this plot in the background, but we need to bring it to the screen when we’re ready, after gr</w:t>
      </w:r>
      <w:r>
        <w:rPr>
          <w:rFonts w:asciiTheme="minorHAnsi" w:hAnsiTheme="minorHAnsi" w:cs="Arial"/>
          <w:color w:val="505050"/>
          <w:sz w:val="22"/>
          <w:szCs w:val="22"/>
        </w:rPr>
        <w:t>aphing everything we intend to.</w:t>
      </w:r>
    </w:p>
    <w:p w:rsidR="00653879" w:rsidRPr="00653879" w:rsidRDefault="00653879" w:rsidP="00653879">
      <w:pPr>
        <w:pStyle w:val="NormalWeb"/>
        <w:shd w:val="clear" w:color="auto" w:fill="FFFFFF"/>
        <w:spacing w:before="0"/>
        <w:rPr>
          <w:rFonts w:asciiTheme="minorHAnsi" w:hAnsiTheme="minorHAnsi" w:cs="Arial"/>
          <w:color w:val="505050"/>
          <w:sz w:val="22"/>
          <w:szCs w:val="22"/>
        </w:rPr>
      </w:pPr>
      <w:proofErr w:type="spellStart"/>
      <w:proofErr w:type="gramStart"/>
      <w:r w:rsidRPr="00653879">
        <w:rPr>
          <w:rFonts w:asciiTheme="minorHAnsi" w:hAnsiTheme="minorHAnsi" w:cs="Arial"/>
          <w:color w:val="505050"/>
          <w:sz w:val="22"/>
          <w:szCs w:val="22"/>
        </w:rPr>
        <w:t>plt.show</w:t>
      </w:r>
      <w:proofErr w:type="spellEnd"/>
      <w:proofErr w:type="gramEnd"/>
      <w:r w:rsidRPr="00653879">
        <w:rPr>
          <w:rFonts w:asciiTheme="minorHAnsi" w:hAnsiTheme="minorHAnsi" w:cs="Arial"/>
          <w:color w:val="505050"/>
          <w:sz w:val="22"/>
          <w:szCs w:val="22"/>
        </w:rPr>
        <w:t>() will make the graph pop up and you should be able to see.</w:t>
      </w:r>
    </w:p>
    <w:p w:rsidR="008211AA" w:rsidRPr="008211AA" w:rsidRDefault="008211AA" w:rsidP="008211AA"/>
    <w:p w:rsidR="008211AA" w:rsidRDefault="008211AA" w:rsidP="008211AA"/>
    <w:p w:rsidR="00653879" w:rsidRDefault="00653879" w:rsidP="008211AA"/>
    <w:p w:rsidR="008211AA" w:rsidRDefault="008211AA" w:rsidP="008211AA"/>
    <w:p w:rsidR="008211AA" w:rsidRPr="008211AA" w:rsidRDefault="008211AA" w:rsidP="008211AA"/>
    <w:p w:rsidR="008211AA" w:rsidRPr="008211AA" w:rsidRDefault="008211AA" w:rsidP="008211AA">
      <w:pPr>
        <w:rPr>
          <w:b/>
          <w:bCs/>
        </w:rPr>
      </w:pPr>
    </w:p>
    <w:p w:rsidR="00343E68" w:rsidRDefault="00343E68">
      <w:r>
        <w:br w:type="page"/>
      </w:r>
    </w:p>
    <w:p w:rsidR="00E50444" w:rsidRPr="00E50444" w:rsidRDefault="00E50444" w:rsidP="00E50444"/>
    <w:p w:rsidR="00D32826" w:rsidRDefault="00D32826" w:rsidP="00D32826">
      <w:pPr>
        <w:pStyle w:val="Heading1"/>
      </w:pPr>
      <w:r w:rsidRPr="00D32826">
        <w:t>Exploratory Data Analysis?</w:t>
      </w:r>
    </w:p>
    <w:p w:rsidR="00D32826" w:rsidRDefault="00D32826" w:rsidP="00D32826">
      <w:r w:rsidRPr="00D32826">
        <w:t xml:space="preserve">Exploratory Data Analysis (EDA) is the </w:t>
      </w:r>
      <w:r w:rsidRPr="00F64819">
        <w:rPr>
          <w:b/>
        </w:rPr>
        <w:t>first step</w:t>
      </w:r>
      <w:r w:rsidRPr="00D32826">
        <w:t xml:space="preserve"> in your data </w:t>
      </w:r>
      <w:r w:rsidRPr="00F64819">
        <w:rPr>
          <w:b/>
        </w:rPr>
        <w:t>analysis</w:t>
      </w:r>
      <w:r w:rsidRPr="00D32826">
        <w:t xml:space="preserve"> process. Here, you make sense of the data you have and then figure out what questions you want to ask and how to frame them, as well as how best to manipulate your available data sources to get the answers you need.</w:t>
      </w:r>
    </w:p>
    <w:p w:rsidR="00F64819" w:rsidRDefault="00F64819" w:rsidP="00D32826"/>
    <w:p w:rsidR="00D32826" w:rsidRDefault="00301711" w:rsidP="00D32826">
      <w:hyperlink r:id="rId24" w:history="1">
        <w:r w:rsidR="00D32826" w:rsidRPr="00FF4957">
          <w:rPr>
            <w:rStyle w:val="Hyperlink"/>
          </w:rPr>
          <w:t>http://mbcoder.com/exploratory-data-analysis-with-python/</w:t>
        </w:r>
      </w:hyperlink>
    </w:p>
    <w:p w:rsidR="00D32826" w:rsidRDefault="00D32826" w:rsidP="00D32826"/>
    <w:p w:rsidR="002B75B9" w:rsidRPr="00D32826" w:rsidRDefault="002B75B9" w:rsidP="00D32826">
      <w:r>
        <w:rPr>
          <w:noProof/>
        </w:rPr>
        <w:drawing>
          <wp:inline distT="0" distB="0" distL="0" distR="0">
            <wp:extent cx="5097780" cy="3017520"/>
            <wp:effectExtent l="0" t="0" r="7620" b="0"/>
            <wp:docPr id="8" name="Picture 8" descr="Image result for covarianc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variance examp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7780" cy="3017520"/>
                    </a:xfrm>
                    <a:prstGeom prst="rect">
                      <a:avLst/>
                    </a:prstGeom>
                    <a:noFill/>
                    <a:ln>
                      <a:noFill/>
                    </a:ln>
                  </pic:spPr>
                </pic:pic>
              </a:graphicData>
            </a:graphic>
          </wp:inline>
        </w:drawing>
      </w:r>
    </w:p>
    <w:p w:rsidR="00D32826" w:rsidRDefault="00D32826">
      <w:pPr>
        <w:rPr>
          <w:b/>
          <w:bCs/>
          <w:i/>
          <w:iCs/>
        </w:rPr>
      </w:pPr>
      <w:r>
        <w:rPr>
          <w:b/>
          <w:bCs/>
          <w:i/>
          <w:iCs/>
        </w:rPr>
        <w:br w:type="page"/>
      </w:r>
      <w:bookmarkStart w:id="5" w:name="_GoBack"/>
      <w:bookmarkEnd w:id="5"/>
    </w:p>
    <w:p w:rsidR="00D32826" w:rsidRDefault="00D32826" w:rsidP="00F82592">
      <w:r w:rsidRPr="00D32826">
        <w:rPr>
          <w:b/>
          <w:bCs/>
          <w:i/>
          <w:iCs/>
        </w:rPr>
        <w:lastRenderedPageBreak/>
        <w:t>Kaggle</w:t>
      </w:r>
      <w:r w:rsidRPr="00D32826">
        <w:rPr>
          <w:b/>
          <w:bCs/>
        </w:rPr>
        <w:t> </w:t>
      </w:r>
      <w:r w:rsidRPr="00D32826">
        <w:t>is a platform for predictive modeling and analytics competitions in which companies and researchers post data and statisticians and data miners compete to produce the best models for predicting and describing the data.</w:t>
      </w:r>
    </w:p>
    <w:p w:rsidR="005422BF" w:rsidRPr="007A4156" w:rsidRDefault="005422BF" w:rsidP="00F82592">
      <w:pPr>
        <w:rPr>
          <w:rFonts w:asciiTheme="majorHAnsi" w:eastAsiaTheme="majorEastAsia" w:hAnsiTheme="majorHAnsi" w:cstheme="majorBidi"/>
          <w:color w:val="007789" w:themeColor="accent1" w:themeShade="BF"/>
          <w:sz w:val="32"/>
        </w:rPr>
      </w:pPr>
      <w:r>
        <w:br w:type="page"/>
      </w:r>
    </w:p>
    <w:sdt>
      <w:sdtPr>
        <w:alias w:val="Heading 1:"/>
        <w:tag w:val="Heading 1:"/>
        <w:id w:val="1549648056"/>
        <w:placeholder>
          <w:docPart w:val="FC76CC0E7059463AA604C363E6089753"/>
        </w:placeholder>
        <w:temporary/>
        <w:showingPlcHdr/>
        <w15:appearance w15:val="hidden"/>
      </w:sdtPr>
      <w:sdtEndPr/>
      <w:sdtContent>
        <w:p w:rsidR="00C6554A" w:rsidRDefault="00C6554A" w:rsidP="00C6554A">
          <w:pPr>
            <w:pStyle w:val="Heading1"/>
          </w:pPr>
          <w:r>
            <w:t>Heading 1</w:t>
          </w:r>
        </w:p>
      </w:sdtContent>
    </w:sdt>
    <w:sdt>
      <w:sdtPr>
        <w:alias w:val="Paragraph Text:"/>
        <w:tag w:val="Paragraph Text:"/>
        <w:id w:val="-335997730"/>
        <w:placeholder>
          <w:docPart w:val="C1A84A9D561F4E318FD651B5BD158D88"/>
        </w:placeholder>
        <w:temporary/>
        <w:showingPlcHdr/>
        <w15:appearance w15:val="hidden"/>
      </w:sdtPr>
      <w:sdtEndPr/>
      <w:sdtContent>
        <w:p w:rsidR="00C6554A" w:rsidRDefault="00C6554A" w:rsidP="00C6554A">
          <w:r>
            <w:t>To replace the placeholder text on this page, you can just select it all and then start typing. But don’t do that just yet!</w:t>
          </w:r>
        </w:p>
        <w:p w:rsidR="00C6554A" w:rsidRDefault="00C6554A" w:rsidP="00C6554A">
          <w:r>
            <w:t>First check out a few tips to help you quickly format your report. You might be amazed at how easy it is.</w:t>
          </w:r>
        </w:p>
      </w:sdtContent>
    </w:sdt>
    <w:sdt>
      <w:sdtPr>
        <w:alias w:val="Enter list bullet content:"/>
        <w:tag w:val="Enter list bullet content:"/>
        <w:id w:val="-784043198"/>
        <w:placeholder>
          <w:docPart w:val="EF722DFB924A486BAD3C6D61768DC163"/>
        </w:placeholder>
        <w:temporary/>
        <w:showingPlcHdr/>
        <w15:appearance w15:val="hidden"/>
      </w:sdtPr>
      <w:sdtEndPr/>
      <w:sdtContent>
        <w:p w:rsidR="00C6554A" w:rsidRPr="00514122" w:rsidRDefault="00C6554A" w:rsidP="00C6554A">
          <w:pPr>
            <w:pStyle w:val="ListBullet"/>
            <w:numPr>
              <w:ilvl w:val="0"/>
              <w:numId w:val="1"/>
            </w:numPr>
          </w:pPr>
          <w:r w:rsidRPr="00514122">
            <w:t xml:space="preserve">Need a heading? On the Home tab, in the Styles gallery, just click the heading style you want. </w:t>
          </w:r>
        </w:p>
        <w:p w:rsidR="00C6554A" w:rsidRPr="00514122" w:rsidRDefault="00C6554A" w:rsidP="00C6554A">
          <w:pPr>
            <w:pStyle w:val="ListBullet"/>
            <w:numPr>
              <w:ilvl w:val="0"/>
              <w:numId w:val="1"/>
            </w:numPr>
          </w:pPr>
          <w:r w:rsidRPr="00514122">
            <w:t>Notice other styles in that gallery as well, such as for a quote, a numbered list, or a bulleted list like this one.</w:t>
          </w:r>
        </w:p>
        <w:p w:rsidR="00C6554A" w:rsidRPr="00514122" w:rsidRDefault="00C6554A" w:rsidP="00C6554A">
          <w:pPr>
            <w:pStyle w:val="ListBullet"/>
            <w:numPr>
              <w:ilvl w:val="0"/>
              <w:numId w:val="1"/>
            </w:numPr>
          </w:pPr>
          <w:r w:rsidRPr="00514122">
            <w:t>For best results when selecting text to copy or edit, don’t include space to the left or right of the characters in your selection.</w:t>
          </w:r>
        </w:p>
      </w:sdtContent>
    </w:sdt>
    <w:p w:rsidR="00C6554A" w:rsidRPr="00D5413C" w:rsidRDefault="00301711" w:rsidP="00C6554A">
      <w:pPr>
        <w:pStyle w:val="Heading2"/>
      </w:pPr>
      <w:sdt>
        <w:sdtPr>
          <w:alias w:val="Heading 2:"/>
          <w:tag w:val="Heading 2:"/>
          <w:id w:val="959536471"/>
          <w:placeholder>
            <w:docPart w:val="0350F572F9C34664B64D9E5892BBB4A7"/>
          </w:placeholder>
          <w:temporary/>
          <w:showingPlcHdr/>
          <w15:appearance w15:val="hidden"/>
        </w:sdtPr>
        <w:sdtEndPr/>
        <w:sdtContent>
          <w:r w:rsidR="00C6554A">
            <w:t>Heading 2</w:t>
          </w:r>
        </w:sdtContent>
      </w:sdt>
    </w:p>
    <w:sdt>
      <w:sdtPr>
        <w:alias w:val="Paragraph Text:"/>
        <w:tag w:val="Paragraph Text:"/>
        <w:id w:val="-2013052735"/>
        <w:placeholder>
          <w:docPart w:val="554DA320C5E54C97A1902FA59C55A333"/>
        </w:placeholder>
        <w:temporary/>
        <w:showingPlcHdr/>
        <w15:appearance w15:val="hidden"/>
      </w:sdtPr>
      <w:sdtEndPr/>
      <w:sdtContent>
        <w:p w:rsidR="00C6554A" w:rsidRDefault="00C6554A" w:rsidP="00C6554A">
          <w:r>
            <w:t>You might like the photo on the cover page as much as we do, but if it’s not ideal for your report, it’s easy to replace it with your own.</w:t>
          </w:r>
        </w:p>
        <w:p w:rsidR="002C74C0" w:rsidRDefault="00C6554A">
          <w:r>
            <w:t>Just delete the placeholder picture. Then, on the Insert tab, click Picture to select one from your files.</w:t>
          </w:r>
        </w:p>
      </w:sdtContent>
    </w:sdt>
    <w:sectPr w:rsidR="002C74C0">
      <w:footerReference w:type="default" r:id="rId2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1711" w:rsidRDefault="00301711" w:rsidP="00C6554A">
      <w:pPr>
        <w:spacing w:before="0" w:after="0" w:line="240" w:lineRule="auto"/>
      </w:pPr>
      <w:r>
        <w:separator/>
      </w:r>
    </w:p>
  </w:endnote>
  <w:endnote w:type="continuationSeparator" w:id="0">
    <w:p w:rsidR="00301711" w:rsidRDefault="00301711"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1711" w:rsidRDefault="00301711" w:rsidP="00C6554A">
      <w:pPr>
        <w:spacing w:before="0" w:after="0" w:line="240" w:lineRule="auto"/>
      </w:pPr>
      <w:r>
        <w:separator/>
      </w:r>
    </w:p>
  </w:footnote>
  <w:footnote w:type="continuationSeparator" w:id="0">
    <w:p w:rsidR="00301711" w:rsidRDefault="00301711"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1221B93"/>
    <w:multiLevelType w:val="hybridMultilevel"/>
    <w:tmpl w:val="1C960A2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2231ADE"/>
    <w:multiLevelType w:val="hybridMultilevel"/>
    <w:tmpl w:val="93A839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51033C"/>
    <w:multiLevelType w:val="hybridMultilevel"/>
    <w:tmpl w:val="6C48831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1B96129D"/>
    <w:multiLevelType w:val="hybridMultilevel"/>
    <w:tmpl w:val="EB76C4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3B3FB8"/>
    <w:multiLevelType w:val="hybridMultilevel"/>
    <w:tmpl w:val="EB76C4B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2347F2F"/>
    <w:multiLevelType w:val="hybridMultilevel"/>
    <w:tmpl w:val="0876F88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54452C6"/>
    <w:multiLevelType w:val="hybridMultilevel"/>
    <w:tmpl w:val="B444428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5654805"/>
    <w:multiLevelType w:val="hybridMultilevel"/>
    <w:tmpl w:val="84785C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494DA3"/>
    <w:multiLevelType w:val="hybridMultilevel"/>
    <w:tmpl w:val="04F6BC20"/>
    <w:lvl w:ilvl="0" w:tplc="5C745E82">
      <w:start w:val="1"/>
      <w:numFmt w:val="decimal"/>
      <w:lvlText w:val="%1."/>
      <w:lvlJc w:val="left"/>
      <w:pPr>
        <w:ind w:left="720" w:hanging="360"/>
      </w:pPr>
      <w:rPr>
        <w:rFonts w:asciiTheme="minorHAnsi" w:eastAsiaTheme="minorHAnsi" w:hAnsiTheme="minorHAnsi" w:cstheme="minorBidi" w:hint="default"/>
        <w:color w:val="595959" w:themeColor="text1" w:themeTint="A6"/>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ED6CAF"/>
    <w:multiLevelType w:val="hybridMultilevel"/>
    <w:tmpl w:val="14C08D76"/>
    <w:lvl w:ilvl="0" w:tplc="04090005">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9482D0E"/>
    <w:multiLevelType w:val="hybridMultilevel"/>
    <w:tmpl w:val="54F2460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C3D300A"/>
    <w:multiLevelType w:val="hybridMultilevel"/>
    <w:tmpl w:val="FBAEE0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186FE1"/>
    <w:multiLevelType w:val="hybridMultilevel"/>
    <w:tmpl w:val="2CBA41B6"/>
    <w:lvl w:ilvl="0" w:tplc="5AEA3936">
      <w:start w:val="1"/>
      <w:numFmt w:val="decimal"/>
      <w:lvlText w:val="%1."/>
      <w:lvlJc w:val="left"/>
      <w:pPr>
        <w:ind w:left="720" w:hanging="360"/>
      </w:pPr>
      <w:rPr>
        <w:rFonts w:asciiTheme="minorHAnsi" w:eastAsiaTheme="minorHAnsi" w:hAnsiTheme="minorHAnsi" w:cstheme="minorBidi" w:hint="default"/>
        <w:color w:val="595959" w:themeColor="text1" w:themeTint="A6"/>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3549CB"/>
    <w:multiLevelType w:val="hybridMultilevel"/>
    <w:tmpl w:val="84E6DB1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DFD2FB3"/>
    <w:multiLevelType w:val="hybridMultilevel"/>
    <w:tmpl w:val="5D38C65C"/>
    <w:lvl w:ilvl="0" w:tplc="5AEA3936">
      <w:start w:val="1"/>
      <w:numFmt w:val="decimal"/>
      <w:lvlText w:val="%1."/>
      <w:lvlJc w:val="left"/>
      <w:pPr>
        <w:ind w:left="360" w:hanging="360"/>
      </w:pPr>
      <w:rPr>
        <w:rFonts w:asciiTheme="minorHAnsi" w:eastAsiaTheme="minorHAnsi" w:hAnsiTheme="minorHAnsi" w:cstheme="minorBidi" w:hint="default"/>
        <w:color w:val="595959" w:themeColor="text1" w:themeTint="A6"/>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8"/>
  </w:num>
  <w:num w:numId="3">
    <w:abstractNumId w:val="8"/>
  </w:num>
  <w:num w:numId="4">
    <w:abstractNumId w:val="9"/>
  </w:num>
  <w:num w:numId="5">
    <w:abstractNumId w:val="18"/>
  </w:num>
  <w:num w:numId="6">
    <w:abstractNumId w:val="10"/>
  </w:num>
  <w:num w:numId="7">
    <w:abstractNumId w:val="14"/>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7"/>
  </w:num>
  <w:num w:numId="17">
    <w:abstractNumId w:val="13"/>
  </w:num>
  <w:num w:numId="18">
    <w:abstractNumId w:val="22"/>
  </w:num>
  <w:num w:numId="19">
    <w:abstractNumId w:val="23"/>
  </w:num>
  <w:num w:numId="20">
    <w:abstractNumId w:val="26"/>
  </w:num>
  <w:num w:numId="21">
    <w:abstractNumId w:val="20"/>
  </w:num>
  <w:num w:numId="22">
    <w:abstractNumId w:val="12"/>
  </w:num>
  <w:num w:numId="23">
    <w:abstractNumId w:val="11"/>
  </w:num>
  <w:num w:numId="24">
    <w:abstractNumId w:val="19"/>
  </w:num>
  <w:num w:numId="25">
    <w:abstractNumId w:val="15"/>
  </w:num>
  <w:num w:numId="26">
    <w:abstractNumId w:val="24"/>
  </w:num>
  <w:num w:numId="27">
    <w:abstractNumId w:val="16"/>
  </w:num>
  <w:num w:numId="28">
    <w:abstractNumId w:val="21"/>
  </w:num>
  <w:num w:numId="29">
    <w:abstractNumId w:val="25"/>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4A4"/>
    <w:rsid w:val="000254A4"/>
    <w:rsid w:val="001A2AF5"/>
    <w:rsid w:val="001D4B34"/>
    <w:rsid w:val="001E72B5"/>
    <w:rsid w:val="00241494"/>
    <w:rsid w:val="0024498A"/>
    <w:rsid w:val="002554CD"/>
    <w:rsid w:val="00293B83"/>
    <w:rsid w:val="002B4294"/>
    <w:rsid w:val="002B75B9"/>
    <w:rsid w:val="002C63E6"/>
    <w:rsid w:val="002F1FA7"/>
    <w:rsid w:val="00301711"/>
    <w:rsid w:val="00310FF0"/>
    <w:rsid w:val="0031146C"/>
    <w:rsid w:val="00333D0D"/>
    <w:rsid w:val="00343E68"/>
    <w:rsid w:val="00365104"/>
    <w:rsid w:val="003C1F6E"/>
    <w:rsid w:val="00476688"/>
    <w:rsid w:val="004B2524"/>
    <w:rsid w:val="004C049F"/>
    <w:rsid w:val="005000E2"/>
    <w:rsid w:val="005422BF"/>
    <w:rsid w:val="005602A9"/>
    <w:rsid w:val="005B4B45"/>
    <w:rsid w:val="005E37F6"/>
    <w:rsid w:val="005F06DA"/>
    <w:rsid w:val="00653879"/>
    <w:rsid w:val="006668FE"/>
    <w:rsid w:val="00670B34"/>
    <w:rsid w:val="006A3CE7"/>
    <w:rsid w:val="006A6DFD"/>
    <w:rsid w:val="006D26F0"/>
    <w:rsid w:val="00724A7A"/>
    <w:rsid w:val="00730A59"/>
    <w:rsid w:val="007479F8"/>
    <w:rsid w:val="007738F3"/>
    <w:rsid w:val="0077759D"/>
    <w:rsid w:val="007821FA"/>
    <w:rsid w:val="00782387"/>
    <w:rsid w:val="007A4156"/>
    <w:rsid w:val="007B366C"/>
    <w:rsid w:val="007C58DA"/>
    <w:rsid w:val="007F0507"/>
    <w:rsid w:val="007F536B"/>
    <w:rsid w:val="00804C7D"/>
    <w:rsid w:val="00816C56"/>
    <w:rsid w:val="008211AA"/>
    <w:rsid w:val="008C28F5"/>
    <w:rsid w:val="009008C3"/>
    <w:rsid w:val="009B72FE"/>
    <w:rsid w:val="009D23F2"/>
    <w:rsid w:val="009E1A55"/>
    <w:rsid w:val="00A241CE"/>
    <w:rsid w:val="00A41053"/>
    <w:rsid w:val="00A463F3"/>
    <w:rsid w:val="00AA3A81"/>
    <w:rsid w:val="00AB236C"/>
    <w:rsid w:val="00B26550"/>
    <w:rsid w:val="00B642E8"/>
    <w:rsid w:val="00B87ACC"/>
    <w:rsid w:val="00BC3B48"/>
    <w:rsid w:val="00BD36DF"/>
    <w:rsid w:val="00C23D99"/>
    <w:rsid w:val="00C6554A"/>
    <w:rsid w:val="00CF4AE2"/>
    <w:rsid w:val="00CF5AEF"/>
    <w:rsid w:val="00D1662B"/>
    <w:rsid w:val="00D32826"/>
    <w:rsid w:val="00D355EA"/>
    <w:rsid w:val="00DC31B6"/>
    <w:rsid w:val="00E1136F"/>
    <w:rsid w:val="00E37C1D"/>
    <w:rsid w:val="00E50444"/>
    <w:rsid w:val="00E96E71"/>
    <w:rsid w:val="00EB1A3D"/>
    <w:rsid w:val="00ED703E"/>
    <w:rsid w:val="00ED7C44"/>
    <w:rsid w:val="00F11829"/>
    <w:rsid w:val="00F12179"/>
    <w:rsid w:val="00F3583F"/>
    <w:rsid w:val="00F64413"/>
    <w:rsid w:val="00F64819"/>
    <w:rsid w:val="00F82592"/>
    <w:rsid w:val="00F9653F"/>
    <w:rsid w:val="00FE719B"/>
    <w:rsid w:val="00FF35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F9889A"/>
  <w15:chartTrackingRefBased/>
  <w15:docId w15:val="{BC5DFB2A-F602-471B-8CFC-C9FE9003F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D32826"/>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unhideWhenUsed/>
    <w:qFormat/>
    <w:rsid w:val="008211AA"/>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customStyle="1" w:styleId="Heading4Char">
    <w:name w:val="Heading 4 Char"/>
    <w:basedOn w:val="DefaultParagraphFont"/>
    <w:link w:val="Heading4"/>
    <w:uiPriority w:val="9"/>
    <w:rsid w:val="00D32826"/>
    <w:rPr>
      <w:rFonts w:asciiTheme="majorHAnsi" w:eastAsiaTheme="majorEastAsia" w:hAnsiTheme="majorHAnsi" w:cstheme="majorBidi"/>
      <w:i/>
      <w:iCs/>
      <w:color w:val="007789" w:themeColor="accent1" w:themeShade="BF"/>
    </w:rPr>
  </w:style>
  <w:style w:type="character" w:styleId="UnresolvedMention">
    <w:name w:val="Unresolved Mention"/>
    <w:basedOn w:val="DefaultParagraphFont"/>
    <w:uiPriority w:val="99"/>
    <w:semiHidden/>
    <w:unhideWhenUsed/>
    <w:rsid w:val="00D32826"/>
    <w:rPr>
      <w:color w:val="808080"/>
      <w:shd w:val="clear" w:color="auto" w:fill="E6E6E6"/>
    </w:rPr>
  </w:style>
  <w:style w:type="paragraph" w:styleId="ListParagraph">
    <w:name w:val="List Paragraph"/>
    <w:basedOn w:val="Normal"/>
    <w:uiPriority w:val="34"/>
    <w:unhideWhenUsed/>
    <w:qFormat/>
    <w:rsid w:val="00D355EA"/>
    <w:pPr>
      <w:ind w:left="720"/>
      <w:contextualSpacing/>
    </w:pPr>
  </w:style>
  <w:style w:type="table" w:styleId="ColorfulShading-Accent6">
    <w:name w:val="Colorful Shading Accent 6"/>
    <w:basedOn w:val="TableNormal"/>
    <w:uiPriority w:val="71"/>
    <w:rsid w:val="00CF5AEF"/>
    <w:pPr>
      <w:spacing w:before="0" w:after="0" w:line="240" w:lineRule="auto"/>
    </w:pPr>
    <w:rPr>
      <w:color w:val="000000" w:themeColor="text1"/>
    </w:rPr>
    <w:tblPr>
      <w:tblStyleRowBandSize w:val="1"/>
      <w:tblStyleColBandSize w:val="1"/>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MediumList1-Accent1">
    <w:name w:val="Medium List 1 Accent 1"/>
    <w:basedOn w:val="TableNormal"/>
    <w:uiPriority w:val="65"/>
    <w:rsid w:val="00CF5AEF"/>
    <w:pPr>
      <w:spacing w:before="0" w:after="0" w:line="240" w:lineRule="auto"/>
    </w:pPr>
    <w:rPr>
      <w:color w:val="000000" w:themeColor="text1"/>
    </w:rPr>
    <w:tblPr>
      <w:tblStyleRowBandSize w:val="1"/>
      <w:tblStyleColBandSize w:val="1"/>
      <w:tblBorders>
        <w:top w:val="single" w:sz="8" w:space="0" w:color="00A0B8" w:themeColor="accent1"/>
        <w:bottom w:val="single" w:sz="8" w:space="0" w:color="00A0B8" w:themeColor="accent1"/>
      </w:tblBorders>
    </w:tblPr>
    <w:tblStylePr w:type="firstRow">
      <w:rPr>
        <w:rFonts w:asciiTheme="majorHAnsi" w:eastAsiaTheme="majorEastAsia" w:hAnsiTheme="majorHAnsi" w:cstheme="majorBidi"/>
      </w:rPr>
      <w:tblPr/>
      <w:tcPr>
        <w:tcBorders>
          <w:top w:val="nil"/>
          <w:bottom w:val="single" w:sz="8" w:space="0" w:color="00A0B8" w:themeColor="accent1"/>
        </w:tcBorders>
      </w:tcPr>
    </w:tblStylePr>
    <w:tblStylePr w:type="lastRow">
      <w:rPr>
        <w:b/>
        <w:bCs/>
        <w:color w:val="4E5B6F" w:themeColor="text2"/>
      </w:rPr>
      <w:tblPr/>
      <w:tcPr>
        <w:tcBorders>
          <w:top w:val="single" w:sz="8" w:space="0" w:color="00A0B8" w:themeColor="accent1"/>
          <w:bottom w:val="single" w:sz="8" w:space="0" w:color="00A0B8" w:themeColor="accent1"/>
        </w:tcBorders>
      </w:tcPr>
    </w:tblStylePr>
    <w:tblStylePr w:type="firstCol">
      <w:rPr>
        <w:b/>
        <w:bCs/>
      </w:rPr>
    </w:tblStylePr>
    <w:tblStylePr w:type="lastCol">
      <w:rPr>
        <w:b/>
        <w:bCs/>
      </w:rPr>
      <w:tblPr/>
      <w:tcPr>
        <w:tcBorders>
          <w:top w:val="single" w:sz="8" w:space="0" w:color="00A0B8" w:themeColor="accent1"/>
          <w:bottom w:val="single" w:sz="8" w:space="0" w:color="00A0B8" w:themeColor="accent1"/>
        </w:tcBorders>
      </w:tcPr>
    </w:tblStylePr>
    <w:tblStylePr w:type="band1Vert">
      <w:tblPr/>
      <w:tcPr>
        <w:shd w:val="clear" w:color="auto" w:fill="AEF4FF" w:themeFill="accent1" w:themeFillTint="3F"/>
      </w:tcPr>
    </w:tblStylePr>
    <w:tblStylePr w:type="band1Horz">
      <w:tblPr/>
      <w:tcPr>
        <w:shd w:val="clear" w:color="auto" w:fill="AEF4FF" w:themeFill="accent1" w:themeFillTint="3F"/>
      </w:tcPr>
    </w:tblStylePr>
  </w:style>
  <w:style w:type="paragraph" w:styleId="NormalWeb">
    <w:name w:val="Normal (Web)"/>
    <w:basedOn w:val="Normal"/>
    <w:uiPriority w:val="99"/>
    <w:semiHidden/>
    <w:unhideWhenUsed/>
    <w:rsid w:val="003C1F6E"/>
    <w:rPr>
      <w:rFonts w:ascii="Times New Roman" w:hAnsi="Times New Roman" w:cs="Times New Roman"/>
      <w:sz w:val="24"/>
      <w:szCs w:val="24"/>
    </w:rPr>
  </w:style>
  <w:style w:type="character" w:customStyle="1" w:styleId="Heading5Char">
    <w:name w:val="Heading 5 Char"/>
    <w:basedOn w:val="DefaultParagraphFont"/>
    <w:link w:val="Heading5"/>
    <w:uiPriority w:val="9"/>
    <w:rsid w:val="008211AA"/>
    <w:rPr>
      <w:rFonts w:asciiTheme="majorHAnsi" w:eastAsiaTheme="majorEastAsia" w:hAnsiTheme="majorHAnsi" w:cstheme="majorBidi"/>
      <w:color w:val="007789" w:themeColor="accent1" w:themeShade="BF"/>
    </w:rPr>
  </w:style>
  <w:style w:type="character" w:customStyle="1" w:styleId="n">
    <w:name w:val="n"/>
    <w:basedOn w:val="DefaultParagraphFont"/>
    <w:rsid w:val="008211AA"/>
  </w:style>
  <w:style w:type="character" w:customStyle="1" w:styleId="o">
    <w:name w:val="o"/>
    <w:basedOn w:val="DefaultParagraphFont"/>
    <w:rsid w:val="008211AA"/>
  </w:style>
  <w:style w:type="character" w:customStyle="1" w:styleId="p">
    <w:name w:val="p"/>
    <w:basedOn w:val="DefaultParagraphFont"/>
    <w:rsid w:val="008211AA"/>
  </w:style>
  <w:style w:type="character" w:customStyle="1" w:styleId="s1">
    <w:name w:val="s1"/>
    <w:basedOn w:val="DefaultParagraphFont"/>
    <w:rsid w:val="008211AA"/>
  </w:style>
  <w:style w:type="character" w:customStyle="1" w:styleId="bp">
    <w:name w:val="bp"/>
    <w:basedOn w:val="DefaultParagraphFont"/>
    <w:rsid w:val="008211AA"/>
  </w:style>
  <w:style w:type="character" w:customStyle="1" w:styleId="kn">
    <w:name w:val="kn"/>
    <w:basedOn w:val="DefaultParagraphFont"/>
    <w:rsid w:val="0077759D"/>
  </w:style>
  <w:style w:type="character" w:customStyle="1" w:styleId="nn">
    <w:name w:val="nn"/>
    <w:basedOn w:val="DefaultParagraphFont"/>
    <w:rsid w:val="0077759D"/>
  </w:style>
  <w:style w:type="character" w:customStyle="1" w:styleId="mf">
    <w:name w:val="mf"/>
    <w:basedOn w:val="DefaultParagraphFont"/>
    <w:rsid w:val="007775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4570">
      <w:bodyDiv w:val="1"/>
      <w:marLeft w:val="0"/>
      <w:marRight w:val="0"/>
      <w:marTop w:val="0"/>
      <w:marBottom w:val="0"/>
      <w:divBdr>
        <w:top w:val="none" w:sz="0" w:space="0" w:color="auto"/>
        <w:left w:val="none" w:sz="0" w:space="0" w:color="auto"/>
        <w:bottom w:val="none" w:sz="0" w:space="0" w:color="auto"/>
        <w:right w:val="none" w:sz="0" w:space="0" w:color="auto"/>
      </w:divBdr>
    </w:div>
    <w:div w:id="125583516">
      <w:bodyDiv w:val="1"/>
      <w:marLeft w:val="0"/>
      <w:marRight w:val="0"/>
      <w:marTop w:val="0"/>
      <w:marBottom w:val="0"/>
      <w:divBdr>
        <w:top w:val="none" w:sz="0" w:space="0" w:color="auto"/>
        <w:left w:val="none" w:sz="0" w:space="0" w:color="auto"/>
        <w:bottom w:val="none" w:sz="0" w:space="0" w:color="auto"/>
        <w:right w:val="none" w:sz="0" w:space="0" w:color="auto"/>
      </w:divBdr>
    </w:div>
    <w:div w:id="222763731">
      <w:bodyDiv w:val="1"/>
      <w:marLeft w:val="0"/>
      <w:marRight w:val="0"/>
      <w:marTop w:val="0"/>
      <w:marBottom w:val="0"/>
      <w:divBdr>
        <w:top w:val="none" w:sz="0" w:space="0" w:color="auto"/>
        <w:left w:val="none" w:sz="0" w:space="0" w:color="auto"/>
        <w:bottom w:val="none" w:sz="0" w:space="0" w:color="auto"/>
        <w:right w:val="none" w:sz="0" w:space="0" w:color="auto"/>
      </w:divBdr>
    </w:div>
    <w:div w:id="241257647">
      <w:bodyDiv w:val="1"/>
      <w:marLeft w:val="0"/>
      <w:marRight w:val="0"/>
      <w:marTop w:val="0"/>
      <w:marBottom w:val="0"/>
      <w:divBdr>
        <w:top w:val="none" w:sz="0" w:space="0" w:color="auto"/>
        <w:left w:val="none" w:sz="0" w:space="0" w:color="auto"/>
        <w:bottom w:val="none" w:sz="0" w:space="0" w:color="auto"/>
        <w:right w:val="none" w:sz="0" w:space="0" w:color="auto"/>
      </w:divBdr>
    </w:div>
    <w:div w:id="246765479">
      <w:bodyDiv w:val="1"/>
      <w:marLeft w:val="0"/>
      <w:marRight w:val="0"/>
      <w:marTop w:val="0"/>
      <w:marBottom w:val="0"/>
      <w:divBdr>
        <w:top w:val="none" w:sz="0" w:space="0" w:color="auto"/>
        <w:left w:val="none" w:sz="0" w:space="0" w:color="auto"/>
        <w:bottom w:val="none" w:sz="0" w:space="0" w:color="auto"/>
        <w:right w:val="none" w:sz="0" w:space="0" w:color="auto"/>
      </w:divBdr>
    </w:div>
    <w:div w:id="282619983">
      <w:bodyDiv w:val="1"/>
      <w:marLeft w:val="0"/>
      <w:marRight w:val="0"/>
      <w:marTop w:val="0"/>
      <w:marBottom w:val="0"/>
      <w:divBdr>
        <w:top w:val="none" w:sz="0" w:space="0" w:color="auto"/>
        <w:left w:val="none" w:sz="0" w:space="0" w:color="auto"/>
        <w:bottom w:val="none" w:sz="0" w:space="0" w:color="auto"/>
        <w:right w:val="none" w:sz="0" w:space="0" w:color="auto"/>
      </w:divBdr>
    </w:div>
    <w:div w:id="334765368">
      <w:bodyDiv w:val="1"/>
      <w:marLeft w:val="0"/>
      <w:marRight w:val="0"/>
      <w:marTop w:val="0"/>
      <w:marBottom w:val="0"/>
      <w:divBdr>
        <w:top w:val="none" w:sz="0" w:space="0" w:color="auto"/>
        <w:left w:val="none" w:sz="0" w:space="0" w:color="auto"/>
        <w:bottom w:val="none" w:sz="0" w:space="0" w:color="auto"/>
        <w:right w:val="none" w:sz="0" w:space="0" w:color="auto"/>
      </w:divBdr>
    </w:div>
    <w:div w:id="452940286">
      <w:bodyDiv w:val="1"/>
      <w:marLeft w:val="0"/>
      <w:marRight w:val="0"/>
      <w:marTop w:val="0"/>
      <w:marBottom w:val="0"/>
      <w:divBdr>
        <w:top w:val="none" w:sz="0" w:space="0" w:color="auto"/>
        <w:left w:val="none" w:sz="0" w:space="0" w:color="auto"/>
        <w:bottom w:val="none" w:sz="0" w:space="0" w:color="auto"/>
        <w:right w:val="none" w:sz="0" w:space="0" w:color="auto"/>
      </w:divBdr>
    </w:div>
    <w:div w:id="468059846">
      <w:bodyDiv w:val="1"/>
      <w:marLeft w:val="0"/>
      <w:marRight w:val="0"/>
      <w:marTop w:val="0"/>
      <w:marBottom w:val="0"/>
      <w:divBdr>
        <w:top w:val="none" w:sz="0" w:space="0" w:color="auto"/>
        <w:left w:val="none" w:sz="0" w:space="0" w:color="auto"/>
        <w:bottom w:val="none" w:sz="0" w:space="0" w:color="auto"/>
        <w:right w:val="none" w:sz="0" w:space="0" w:color="auto"/>
      </w:divBdr>
    </w:div>
    <w:div w:id="483591636">
      <w:bodyDiv w:val="1"/>
      <w:marLeft w:val="0"/>
      <w:marRight w:val="0"/>
      <w:marTop w:val="0"/>
      <w:marBottom w:val="0"/>
      <w:divBdr>
        <w:top w:val="none" w:sz="0" w:space="0" w:color="auto"/>
        <w:left w:val="none" w:sz="0" w:space="0" w:color="auto"/>
        <w:bottom w:val="none" w:sz="0" w:space="0" w:color="auto"/>
        <w:right w:val="none" w:sz="0" w:space="0" w:color="auto"/>
      </w:divBdr>
    </w:div>
    <w:div w:id="512230153">
      <w:bodyDiv w:val="1"/>
      <w:marLeft w:val="0"/>
      <w:marRight w:val="0"/>
      <w:marTop w:val="0"/>
      <w:marBottom w:val="0"/>
      <w:divBdr>
        <w:top w:val="none" w:sz="0" w:space="0" w:color="auto"/>
        <w:left w:val="none" w:sz="0" w:space="0" w:color="auto"/>
        <w:bottom w:val="none" w:sz="0" w:space="0" w:color="auto"/>
        <w:right w:val="none" w:sz="0" w:space="0" w:color="auto"/>
      </w:divBdr>
    </w:div>
    <w:div w:id="559874805">
      <w:bodyDiv w:val="1"/>
      <w:marLeft w:val="0"/>
      <w:marRight w:val="0"/>
      <w:marTop w:val="0"/>
      <w:marBottom w:val="0"/>
      <w:divBdr>
        <w:top w:val="none" w:sz="0" w:space="0" w:color="auto"/>
        <w:left w:val="none" w:sz="0" w:space="0" w:color="auto"/>
        <w:bottom w:val="none" w:sz="0" w:space="0" w:color="auto"/>
        <w:right w:val="none" w:sz="0" w:space="0" w:color="auto"/>
      </w:divBdr>
    </w:div>
    <w:div w:id="560480427">
      <w:bodyDiv w:val="1"/>
      <w:marLeft w:val="0"/>
      <w:marRight w:val="0"/>
      <w:marTop w:val="0"/>
      <w:marBottom w:val="0"/>
      <w:divBdr>
        <w:top w:val="none" w:sz="0" w:space="0" w:color="auto"/>
        <w:left w:val="none" w:sz="0" w:space="0" w:color="auto"/>
        <w:bottom w:val="none" w:sz="0" w:space="0" w:color="auto"/>
        <w:right w:val="none" w:sz="0" w:space="0" w:color="auto"/>
      </w:divBdr>
    </w:div>
    <w:div w:id="585456513">
      <w:bodyDiv w:val="1"/>
      <w:marLeft w:val="0"/>
      <w:marRight w:val="0"/>
      <w:marTop w:val="0"/>
      <w:marBottom w:val="0"/>
      <w:divBdr>
        <w:top w:val="none" w:sz="0" w:space="0" w:color="auto"/>
        <w:left w:val="none" w:sz="0" w:space="0" w:color="auto"/>
        <w:bottom w:val="none" w:sz="0" w:space="0" w:color="auto"/>
        <w:right w:val="none" w:sz="0" w:space="0" w:color="auto"/>
      </w:divBdr>
    </w:div>
    <w:div w:id="617686453">
      <w:bodyDiv w:val="1"/>
      <w:marLeft w:val="0"/>
      <w:marRight w:val="0"/>
      <w:marTop w:val="0"/>
      <w:marBottom w:val="0"/>
      <w:divBdr>
        <w:top w:val="none" w:sz="0" w:space="0" w:color="auto"/>
        <w:left w:val="none" w:sz="0" w:space="0" w:color="auto"/>
        <w:bottom w:val="none" w:sz="0" w:space="0" w:color="auto"/>
        <w:right w:val="none" w:sz="0" w:space="0" w:color="auto"/>
      </w:divBdr>
    </w:div>
    <w:div w:id="950162916">
      <w:bodyDiv w:val="1"/>
      <w:marLeft w:val="0"/>
      <w:marRight w:val="0"/>
      <w:marTop w:val="0"/>
      <w:marBottom w:val="0"/>
      <w:divBdr>
        <w:top w:val="none" w:sz="0" w:space="0" w:color="auto"/>
        <w:left w:val="none" w:sz="0" w:space="0" w:color="auto"/>
        <w:bottom w:val="none" w:sz="0" w:space="0" w:color="auto"/>
        <w:right w:val="none" w:sz="0" w:space="0" w:color="auto"/>
      </w:divBdr>
    </w:div>
    <w:div w:id="970211956">
      <w:bodyDiv w:val="1"/>
      <w:marLeft w:val="0"/>
      <w:marRight w:val="0"/>
      <w:marTop w:val="0"/>
      <w:marBottom w:val="0"/>
      <w:divBdr>
        <w:top w:val="none" w:sz="0" w:space="0" w:color="auto"/>
        <w:left w:val="none" w:sz="0" w:space="0" w:color="auto"/>
        <w:bottom w:val="none" w:sz="0" w:space="0" w:color="auto"/>
        <w:right w:val="none" w:sz="0" w:space="0" w:color="auto"/>
      </w:divBdr>
    </w:div>
    <w:div w:id="1059550204">
      <w:bodyDiv w:val="1"/>
      <w:marLeft w:val="0"/>
      <w:marRight w:val="0"/>
      <w:marTop w:val="0"/>
      <w:marBottom w:val="0"/>
      <w:divBdr>
        <w:top w:val="none" w:sz="0" w:space="0" w:color="auto"/>
        <w:left w:val="none" w:sz="0" w:space="0" w:color="auto"/>
        <w:bottom w:val="none" w:sz="0" w:space="0" w:color="auto"/>
        <w:right w:val="none" w:sz="0" w:space="0" w:color="auto"/>
      </w:divBdr>
    </w:div>
    <w:div w:id="1192962891">
      <w:bodyDiv w:val="1"/>
      <w:marLeft w:val="0"/>
      <w:marRight w:val="0"/>
      <w:marTop w:val="0"/>
      <w:marBottom w:val="0"/>
      <w:divBdr>
        <w:top w:val="none" w:sz="0" w:space="0" w:color="auto"/>
        <w:left w:val="none" w:sz="0" w:space="0" w:color="auto"/>
        <w:bottom w:val="none" w:sz="0" w:space="0" w:color="auto"/>
        <w:right w:val="none" w:sz="0" w:space="0" w:color="auto"/>
      </w:divBdr>
    </w:div>
    <w:div w:id="1234311441">
      <w:bodyDiv w:val="1"/>
      <w:marLeft w:val="0"/>
      <w:marRight w:val="0"/>
      <w:marTop w:val="0"/>
      <w:marBottom w:val="0"/>
      <w:divBdr>
        <w:top w:val="none" w:sz="0" w:space="0" w:color="auto"/>
        <w:left w:val="none" w:sz="0" w:space="0" w:color="auto"/>
        <w:bottom w:val="none" w:sz="0" w:space="0" w:color="auto"/>
        <w:right w:val="none" w:sz="0" w:space="0" w:color="auto"/>
      </w:divBdr>
    </w:div>
    <w:div w:id="1330212415">
      <w:bodyDiv w:val="1"/>
      <w:marLeft w:val="0"/>
      <w:marRight w:val="0"/>
      <w:marTop w:val="0"/>
      <w:marBottom w:val="0"/>
      <w:divBdr>
        <w:top w:val="none" w:sz="0" w:space="0" w:color="auto"/>
        <w:left w:val="none" w:sz="0" w:space="0" w:color="auto"/>
        <w:bottom w:val="none" w:sz="0" w:space="0" w:color="auto"/>
        <w:right w:val="none" w:sz="0" w:space="0" w:color="auto"/>
      </w:divBdr>
    </w:div>
    <w:div w:id="1353147148">
      <w:bodyDiv w:val="1"/>
      <w:marLeft w:val="0"/>
      <w:marRight w:val="0"/>
      <w:marTop w:val="0"/>
      <w:marBottom w:val="0"/>
      <w:divBdr>
        <w:top w:val="none" w:sz="0" w:space="0" w:color="auto"/>
        <w:left w:val="none" w:sz="0" w:space="0" w:color="auto"/>
        <w:bottom w:val="none" w:sz="0" w:space="0" w:color="auto"/>
        <w:right w:val="none" w:sz="0" w:space="0" w:color="auto"/>
      </w:divBdr>
    </w:div>
    <w:div w:id="1356692395">
      <w:bodyDiv w:val="1"/>
      <w:marLeft w:val="0"/>
      <w:marRight w:val="0"/>
      <w:marTop w:val="0"/>
      <w:marBottom w:val="0"/>
      <w:divBdr>
        <w:top w:val="none" w:sz="0" w:space="0" w:color="auto"/>
        <w:left w:val="none" w:sz="0" w:space="0" w:color="auto"/>
        <w:bottom w:val="none" w:sz="0" w:space="0" w:color="auto"/>
        <w:right w:val="none" w:sz="0" w:space="0" w:color="auto"/>
      </w:divBdr>
    </w:div>
    <w:div w:id="1374574632">
      <w:bodyDiv w:val="1"/>
      <w:marLeft w:val="0"/>
      <w:marRight w:val="0"/>
      <w:marTop w:val="0"/>
      <w:marBottom w:val="0"/>
      <w:divBdr>
        <w:top w:val="none" w:sz="0" w:space="0" w:color="auto"/>
        <w:left w:val="none" w:sz="0" w:space="0" w:color="auto"/>
        <w:bottom w:val="none" w:sz="0" w:space="0" w:color="auto"/>
        <w:right w:val="none" w:sz="0" w:space="0" w:color="auto"/>
      </w:divBdr>
    </w:div>
    <w:div w:id="1468358039">
      <w:bodyDiv w:val="1"/>
      <w:marLeft w:val="0"/>
      <w:marRight w:val="0"/>
      <w:marTop w:val="0"/>
      <w:marBottom w:val="0"/>
      <w:divBdr>
        <w:top w:val="none" w:sz="0" w:space="0" w:color="auto"/>
        <w:left w:val="none" w:sz="0" w:space="0" w:color="auto"/>
        <w:bottom w:val="none" w:sz="0" w:space="0" w:color="auto"/>
        <w:right w:val="none" w:sz="0" w:space="0" w:color="auto"/>
      </w:divBdr>
    </w:div>
    <w:div w:id="1621256897">
      <w:bodyDiv w:val="1"/>
      <w:marLeft w:val="0"/>
      <w:marRight w:val="0"/>
      <w:marTop w:val="0"/>
      <w:marBottom w:val="0"/>
      <w:divBdr>
        <w:top w:val="none" w:sz="0" w:space="0" w:color="auto"/>
        <w:left w:val="none" w:sz="0" w:space="0" w:color="auto"/>
        <w:bottom w:val="none" w:sz="0" w:space="0" w:color="auto"/>
        <w:right w:val="none" w:sz="0" w:space="0" w:color="auto"/>
      </w:divBdr>
    </w:div>
    <w:div w:id="1732650054">
      <w:bodyDiv w:val="1"/>
      <w:marLeft w:val="0"/>
      <w:marRight w:val="0"/>
      <w:marTop w:val="0"/>
      <w:marBottom w:val="0"/>
      <w:divBdr>
        <w:top w:val="none" w:sz="0" w:space="0" w:color="auto"/>
        <w:left w:val="none" w:sz="0" w:space="0" w:color="auto"/>
        <w:bottom w:val="none" w:sz="0" w:space="0" w:color="auto"/>
        <w:right w:val="none" w:sz="0" w:space="0" w:color="auto"/>
      </w:divBdr>
    </w:div>
    <w:div w:id="1801144274">
      <w:bodyDiv w:val="1"/>
      <w:marLeft w:val="0"/>
      <w:marRight w:val="0"/>
      <w:marTop w:val="0"/>
      <w:marBottom w:val="0"/>
      <w:divBdr>
        <w:top w:val="none" w:sz="0" w:space="0" w:color="auto"/>
        <w:left w:val="none" w:sz="0" w:space="0" w:color="auto"/>
        <w:bottom w:val="none" w:sz="0" w:space="0" w:color="auto"/>
        <w:right w:val="none" w:sz="0" w:space="0" w:color="auto"/>
      </w:divBdr>
    </w:div>
    <w:div w:id="1803380142">
      <w:bodyDiv w:val="1"/>
      <w:marLeft w:val="0"/>
      <w:marRight w:val="0"/>
      <w:marTop w:val="0"/>
      <w:marBottom w:val="0"/>
      <w:divBdr>
        <w:top w:val="none" w:sz="0" w:space="0" w:color="auto"/>
        <w:left w:val="none" w:sz="0" w:space="0" w:color="auto"/>
        <w:bottom w:val="none" w:sz="0" w:space="0" w:color="auto"/>
        <w:right w:val="none" w:sz="0" w:space="0" w:color="auto"/>
      </w:divBdr>
    </w:div>
    <w:div w:id="1939361301">
      <w:bodyDiv w:val="1"/>
      <w:marLeft w:val="0"/>
      <w:marRight w:val="0"/>
      <w:marTop w:val="0"/>
      <w:marBottom w:val="0"/>
      <w:divBdr>
        <w:top w:val="none" w:sz="0" w:space="0" w:color="auto"/>
        <w:left w:val="none" w:sz="0" w:space="0" w:color="auto"/>
        <w:bottom w:val="none" w:sz="0" w:space="0" w:color="auto"/>
        <w:right w:val="none" w:sz="0" w:space="0" w:color="auto"/>
      </w:divBdr>
    </w:div>
    <w:div w:id="2053843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raw.githubusercontent.com/jbrownlee/Datasets/master/pima-indians-diabetes.data.csv"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matplotlib.org/tutorials/index.html" TargetMode="Externa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hyperlink" Target="https://archive.ics.uci.edu/ml/datasets/Pima+Indians+Diabetes" TargetMode="External"/><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docs.python.org/2/library/csv.html" TargetMode="External"/><Relationship Id="rId20" Type="http://schemas.openxmlformats.org/officeDocument/2006/relationships/hyperlink" Target="https://matplotlib.org/"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mbcoder.com/exploratory-data-analysis-with-python/" TargetMode="External"/><Relationship Id="rId5" Type="http://schemas.openxmlformats.org/officeDocument/2006/relationships/footnotes" Target="footnotes.xml"/><Relationship Id="rId15" Type="http://schemas.openxmlformats.org/officeDocument/2006/relationships/hyperlink" Target="https://www.analyticsvidhya.com/blog/2017/03/read-commonly-used-formats-using-python/" TargetMode="External"/><Relationship Id="rId23" Type="http://schemas.openxmlformats.org/officeDocument/2006/relationships/image" Target="media/image9.png"/><Relationship Id="rId28"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hyperlink" Target="https://chrisalbon.com/python/data_wrangling/pandas_dataframe_importing_csv/"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jupyter.org/"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dayala.ORADEV\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C76CC0E7059463AA604C363E6089753"/>
        <w:category>
          <w:name w:val="General"/>
          <w:gallery w:val="placeholder"/>
        </w:category>
        <w:types>
          <w:type w:val="bbPlcHdr"/>
        </w:types>
        <w:behaviors>
          <w:behavior w:val="content"/>
        </w:behaviors>
        <w:guid w:val="{4A943D2B-CE49-49C3-A346-39BABDD5C9EF}"/>
      </w:docPartPr>
      <w:docPartBody>
        <w:p w:rsidR="0012134D" w:rsidRDefault="00A677DB">
          <w:pPr>
            <w:pStyle w:val="FC76CC0E7059463AA604C363E6089753"/>
          </w:pPr>
          <w:bookmarkStart w:id="0" w:name="_GoBack"/>
          <w:r>
            <w:t>Heading 1</w:t>
          </w:r>
          <w:bookmarkEnd w:id="0"/>
        </w:p>
      </w:docPartBody>
    </w:docPart>
    <w:docPart>
      <w:docPartPr>
        <w:name w:val="C1A84A9D561F4E318FD651B5BD158D88"/>
        <w:category>
          <w:name w:val="General"/>
          <w:gallery w:val="placeholder"/>
        </w:category>
        <w:types>
          <w:type w:val="bbPlcHdr"/>
        </w:types>
        <w:behaviors>
          <w:behavior w:val="content"/>
        </w:behaviors>
        <w:guid w:val="{4089F73E-011E-4071-B680-AAB95F30F669}"/>
      </w:docPartPr>
      <w:docPartBody>
        <w:p w:rsidR="00FA6547" w:rsidRDefault="00A677DB" w:rsidP="00C6554A">
          <w:r>
            <w:t>To replace the placeholder text on this page, you can just select it all and then start typing. But don’t do that just yet!</w:t>
          </w:r>
        </w:p>
        <w:p w:rsidR="0012134D" w:rsidRDefault="00A677DB">
          <w:pPr>
            <w:pStyle w:val="C1A84A9D561F4E318FD651B5BD158D88"/>
          </w:pPr>
          <w:r>
            <w:t>First check out a few tips to help you quickly format your report. You might be amazed at how easy it is.</w:t>
          </w:r>
        </w:p>
      </w:docPartBody>
    </w:docPart>
    <w:docPart>
      <w:docPartPr>
        <w:name w:val="EF722DFB924A486BAD3C6D61768DC163"/>
        <w:category>
          <w:name w:val="General"/>
          <w:gallery w:val="placeholder"/>
        </w:category>
        <w:types>
          <w:type w:val="bbPlcHdr"/>
        </w:types>
        <w:behaviors>
          <w:behavior w:val="content"/>
        </w:behaviors>
        <w:guid w:val="{1BC67426-1952-44B5-AC26-7AF9C5DB30FB}"/>
      </w:docPartPr>
      <w:docPartBody>
        <w:p w:rsidR="00FA6547" w:rsidRPr="00514122" w:rsidRDefault="00A677DB" w:rsidP="00C6554A">
          <w:pPr>
            <w:pStyle w:val="ListBullet"/>
          </w:pPr>
          <w:r w:rsidRPr="00514122">
            <w:t xml:space="preserve">Need a heading? On the Home tab, in the Styles gallery, just click the heading style you want. </w:t>
          </w:r>
        </w:p>
        <w:p w:rsidR="00FA6547" w:rsidRPr="00514122" w:rsidRDefault="00A677DB" w:rsidP="00C6554A">
          <w:pPr>
            <w:pStyle w:val="ListBullet"/>
          </w:pPr>
          <w:r w:rsidRPr="00514122">
            <w:t>Notice other styles in that gallery as well, such as for a quote, a numbered list, or a bulleted list like this one.</w:t>
          </w:r>
        </w:p>
        <w:p w:rsidR="0012134D" w:rsidRDefault="00A677DB">
          <w:pPr>
            <w:pStyle w:val="EF722DFB924A486BAD3C6D61768DC163"/>
          </w:pPr>
          <w:r w:rsidRPr="00514122">
            <w:t>For best results when selecting text to copy or edit, don’t include space to the left or right of the characters in your selection.</w:t>
          </w:r>
        </w:p>
      </w:docPartBody>
    </w:docPart>
    <w:docPart>
      <w:docPartPr>
        <w:name w:val="0350F572F9C34664B64D9E5892BBB4A7"/>
        <w:category>
          <w:name w:val="General"/>
          <w:gallery w:val="placeholder"/>
        </w:category>
        <w:types>
          <w:type w:val="bbPlcHdr"/>
        </w:types>
        <w:behaviors>
          <w:behavior w:val="content"/>
        </w:behaviors>
        <w:guid w:val="{00E3D2F6-7D34-4B83-8757-3B8EDFDA7C28}"/>
      </w:docPartPr>
      <w:docPartBody>
        <w:p w:rsidR="0012134D" w:rsidRDefault="00A677DB">
          <w:pPr>
            <w:pStyle w:val="0350F572F9C34664B64D9E5892BBB4A7"/>
          </w:pPr>
          <w:r>
            <w:t>Heading 2</w:t>
          </w:r>
        </w:p>
      </w:docPartBody>
    </w:docPart>
    <w:docPart>
      <w:docPartPr>
        <w:name w:val="554DA320C5E54C97A1902FA59C55A333"/>
        <w:category>
          <w:name w:val="General"/>
          <w:gallery w:val="placeholder"/>
        </w:category>
        <w:types>
          <w:type w:val="bbPlcHdr"/>
        </w:types>
        <w:behaviors>
          <w:behavior w:val="content"/>
        </w:behaviors>
        <w:guid w:val="{E96BDBC9-D235-4396-ADDD-46822AA05BC2}"/>
      </w:docPartPr>
      <w:docPartBody>
        <w:p w:rsidR="00FA6547" w:rsidRDefault="00A677DB" w:rsidP="00C6554A">
          <w:r>
            <w:t>You might like the photo on the cover page as much as we do, but if it’s not ideal for your report, it’s easy to replace it with your own.</w:t>
          </w:r>
        </w:p>
        <w:p w:rsidR="0012134D" w:rsidRDefault="00A677DB">
          <w:pPr>
            <w:pStyle w:val="554DA320C5E54C97A1902FA59C55A333"/>
          </w:pPr>
          <w:r>
            <w:t>Just delete the placeholder picture. Then, on the Insert tab, click Picture to select one from your files.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7DB"/>
    <w:rsid w:val="00056730"/>
    <w:rsid w:val="0012134D"/>
    <w:rsid w:val="005D13B1"/>
    <w:rsid w:val="009E087F"/>
    <w:rsid w:val="00A677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2AD9F12288400F829F96C267617A22">
    <w:name w:val="C82AD9F12288400F829F96C267617A22"/>
  </w:style>
  <w:style w:type="paragraph" w:customStyle="1" w:styleId="94B41631925F44ECA378894854842157">
    <w:name w:val="94B41631925F44ECA378894854842157"/>
  </w:style>
  <w:style w:type="paragraph" w:customStyle="1" w:styleId="E7F0FA19924F40EA8BA0AB7B454957FD">
    <w:name w:val="E7F0FA19924F40EA8BA0AB7B454957FD"/>
  </w:style>
  <w:style w:type="paragraph" w:customStyle="1" w:styleId="1B76A8CC146E43D8B50A1F4B7465DD57">
    <w:name w:val="1B76A8CC146E43D8B50A1F4B7465DD57"/>
  </w:style>
  <w:style w:type="paragraph" w:customStyle="1" w:styleId="D2A8349B1E7648C7AD3E4ABF69805F46">
    <w:name w:val="D2A8349B1E7648C7AD3E4ABF69805F46"/>
  </w:style>
  <w:style w:type="paragraph" w:customStyle="1" w:styleId="FC76CC0E7059463AA604C363E6089753">
    <w:name w:val="FC76CC0E7059463AA604C363E6089753"/>
  </w:style>
  <w:style w:type="paragraph" w:customStyle="1" w:styleId="C1A84A9D561F4E318FD651B5BD158D88">
    <w:name w:val="C1A84A9D561F4E318FD651B5BD158D88"/>
  </w:style>
  <w:style w:type="paragraph" w:styleId="ListBullet">
    <w:name w:val="List Bullet"/>
    <w:basedOn w:val="Normal"/>
    <w:uiPriority w:val="10"/>
    <w:unhideWhenUsed/>
    <w:qFormat/>
    <w:pPr>
      <w:numPr>
        <w:numId w:val="1"/>
      </w:numPr>
      <w:spacing w:before="120" w:after="200" w:line="264" w:lineRule="auto"/>
    </w:pPr>
    <w:rPr>
      <w:rFonts w:eastAsiaTheme="minorHAnsi"/>
      <w:color w:val="595959" w:themeColor="text1" w:themeTint="A6"/>
    </w:rPr>
  </w:style>
  <w:style w:type="paragraph" w:customStyle="1" w:styleId="EF722DFB924A486BAD3C6D61768DC163">
    <w:name w:val="EF722DFB924A486BAD3C6D61768DC163"/>
  </w:style>
  <w:style w:type="paragraph" w:customStyle="1" w:styleId="0350F572F9C34664B64D9E5892BBB4A7">
    <w:name w:val="0350F572F9C34664B64D9E5892BBB4A7"/>
  </w:style>
  <w:style w:type="paragraph" w:customStyle="1" w:styleId="554DA320C5E54C97A1902FA59C55A333">
    <w:name w:val="554DA320C5E54C97A1902FA59C55A3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cover photo.dotx</Template>
  <TotalTime>2911</TotalTime>
  <Pages>21</Pages>
  <Words>2402</Words>
  <Characters>13698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Raghunath Dayala</dc:creator>
  <cp:keywords/>
  <dc:description/>
  <cp:lastModifiedBy>Raghunath Dayala</cp:lastModifiedBy>
  <cp:revision>52</cp:revision>
  <cp:lastPrinted>2018-09-03T15:21:00Z</cp:lastPrinted>
  <dcterms:created xsi:type="dcterms:W3CDTF">2018-08-27T15:04:00Z</dcterms:created>
  <dcterms:modified xsi:type="dcterms:W3CDTF">2018-09-05T10:27:00Z</dcterms:modified>
</cp:coreProperties>
</file>